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276AC58C" w14:textId="2A79888B" w:rsidR="00D62977" w:rsidRPr="00295DD5" w:rsidRDefault="00D62977" w:rsidP="00D62977">
      <w:pPr>
        <w:jc w:val="center"/>
        <w:rPr>
          <w:rFonts w:cs="ADLaM Display"/>
          <w:b/>
          <w:bCs/>
          <w:color w:val="FF0000"/>
          <w:sz w:val="44"/>
          <w:szCs w:val="44"/>
          <w:highlight w:val="yellow"/>
          <w:lang w:val="en-GB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295DD5">
        <w:rPr>
          <w:rFonts w:cs="ADLaM Display"/>
          <w:b/>
          <w:bCs/>
          <w:color w:val="FF0000"/>
          <w:sz w:val="44"/>
          <w:szCs w:val="44"/>
          <w:highlight w:val="yellow"/>
          <w:lang w:val="en-GB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Lab </w:t>
      </w:r>
      <w:r w:rsidR="002D35D3" w:rsidRPr="00295DD5">
        <w:rPr>
          <w:rFonts w:cs="ADLaM Display"/>
          <w:b/>
          <w:bCs/>
          <w:color w:val="FF0000"/>
          <w:sz w:val="44"/>
          <w:szCs w:val="44"/>
          <w:highlight w:val="yellow"/>
          <w:lang w:val="en-GB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09</w:t>
      </w:r>
    </w:p>
    <w:p w14:paraId="46294F98" w14:textId="6507E00D" w:rsidR="00D62977" w:rsidRPr="00295DD5" w:rsidRDefault="00D62977" w:rsidP="00D62977">
      <w:pPr>
        <w:jc w:val="center"/>
        <w:rPr>
          <w:rFonts w:cs="ADLaM Display"/>
          <w:b/>
          <w:bCs/>
          <w:color w:val="FF0000"/>
          <w:sz w:val="28"/>
          <w:szCs w:val="28"/>
          <w:highlight w:val="yellow"/>
          <w:lang w:val="en-GB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295DD5">
        <w:rPr>
          <w:rFonts w:cs="ADLaM Display"/>
          <w:b/>
          <w:bCs/>
          <w:color w:val="FF0000"/>
          <w:sz w:val="28"/>
          <w:szCs w:val="28"/>
          <w:highlight w:val="yellow"/>
          <w:lang w:val="en-GB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Name:</w:t>
      </w:r>
      <w:r w:rsidR="00157CF5" w:rsidRPr="00295DD5">
        <w:rPr>
          <w:rFonts w:cs="ADLaM Display"/>
          <w:b/>
          <w:bCs/>
          <w:color w:val="FF0000"/>
          <w:sz w:val="28"/>
          <w:szCs w:val="28"/>
          <w:highlight w:val="yellow"/>
          <w:lang w:val="en-GB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r w:rsidR="00295DD5" w:rsidRPr="00295DD5">
        <w:rPr>
          <w:rFonts w:cs="ADLaM Display"/>
          <w:b/>
          <w:bCs/>
          <w:color w:val="FF0000"/>
          <w:sz w:val="28"/>
          <w:szCs w:val="28"/>
          <w:highlight w:val="yellow"/>
          <w:lang w:val="en-GB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Azhar Soomro</w:t>
      </w:r>
      <w:r w:rsidR="00157CF5" w:rsidRPr="00295DD5">
        <w:rPr>
          <w:rFonts w:cs="ADLaM Display"/>
          <w:b/>
          <w:bCs/>
          <w:color w:val="FF0000"/>
          <w:sz w:val="28"/>
          <w:szCs w:val="28"/>
          <w:highlight w:val="yellow"/>
          <w:lang w:val="en-GB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  <w:r w:rsidR="00934377" w:rsidRPr="00295DD5">
        <w:rPr>
          <w:rFonts w:cs="ADLaM Display"/>
          <w:b/>
          <w:bCs/>
          <w:color w:val="FF0000"/>
          <w:sz w:val="28"/>
          <w:szCs w:val="28"/>
          <w:highlight w:val="yellow"/>
          <w:lang w:val="en-GB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</w:t>
      </w:r>
    </w:p>
    <w:p w14:paraId="39DF5BDA" w14:textId="2D92A231" w:rsidR="00D62977" w:rsidRPr="00295DD5" w:rsidRDefault="00D62977" w:rsidP="00D62977">
      <w:pPr>
        <w:jc w:val="center"/>
        <w:rPr>
          <w:rFonts w:cs="ADLaM Display"/>
          <w:b/>
          <w:bCs/>
          <w:color w:val="FF0000"/>
          <w:sz w:val="28"/>
          <w:szCs w:val="28"/>
          <w:highlight w:val="yellow"/>
          <w:lang w:val="en-GB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295DD5">
        <w:rPr>
          <w:rFonts w:cs="ADLaM Display"/>
          <w:b/>
          <w:bCs/>
          <w:color w:val="FF0000"/>
          <w:sz w:val="28"/>
          <w:szCs w:val="28"/>
          <w:highlight w:val="yellow"/>
          <w:lang w:val="en-GB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CMS ID:</w:t>
      </w:r>
      <w:r w:rsidR="00157CF5" w:rsidRPr="00295DD5">
        <w:rPr>
          <w:rFonts w:cs="ADLaM Display"/>
          <w:b/>
          <w:bCs/>
          <w:color w:val="FF0000"/>
          <w:sz w:val="28"/>
          <w:szCs w:val="28"/>
          <w:highlight w:val="yellow"/>
          <w:lang w:val="en-GB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 xml:space="preserve"> 023-24-</w:t>
      </w:r>
      <w:r w:rsidR="00295DD5" w:rsidRPr="00295DD5">
        <w:rPr>
          <w:rFonts w:cs="ADLaM Display"/>
          <w:b/>
          <w:bCs/>
          <w:color w:val="FF0000"/>
          <w:sz w:val="28"/>
          <w:szCs w:val="28"/>
          <w:highlight w:val="yellow"/>
          <w:lang w:val="en-GB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0521</w:t>
      </w:r>
    </w:p>
    <w:p w14:paraId="4746C3F1" w14:textId="77777777" w:rsidR="00295DD5" w:rsidRDefault="00D62977" w:rsidP="00295DD5">
      <w:pPr>
        <w:jc w:val="center"/>
        <w:rPr>
          <w:rFonts w:cs="ADLaM Display"/>
          <w:b/>
          <w:bCs/>
          <w:color w:val="FF0000"/>
          <w:sz w:val="28"/>
          <w:szCs w:val="28"/>
          <w:lang w:val="en-GB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295DD5">
        <w:rPr>
          <w:rFonts w:cs="ADLaM Display"/>
          <w:b/>
          <w:bCs/>
          <w:color w:val="FF0000"/>
          <w:sz w:val="28"/>
          <w:szCs w:val="28"/>
          <w:highlight w:val="yellow"/>
          <w:lang w:val="en-GB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  <w:t>Class: AI-B</w:t>
      </w:r>
      <w:bookmarkStart w:id="0" w:name="_Toc196247384"/>
    </w:p>
    <w:p w14:paraId="0CB4BFAB" w14:textId="1EA8A821" w:rsidR="00296DD0" w:rsidRPr="00295DD5" w:rsidRDefault="002D35D3" w:rsidP="00295DD5">
      <w:pPr>
        <w:rPr>
          <w:rFonts w:cs="ADLaM Display"/>
          <w:b/>
          <w:bCs/>
          <w:color w:val="FF0000"/>
          <w:sz w:val="28"/>
          <w:szCs w:val="28"/>
          <w:lang w:val="en-GB"/>
          <w14:textFill>
            <w14:gradFill>
              <w14:gsLst>
                <w14:gs w14:pos="0">
                  <w14:srgbClr w14:val="FF0000">
                    <w14:shade w14:val="30000"/>
                    <w14:satMod w14:val="115000"/>
                  </w14:srgbClr>
                </w14:gs>
                <w14:gs w14:pos="50000">
                  <w14:srgbClr w14:val="FF0000">
                    <w14:shade w14:val="67500"/>
                    <w14:satMod w14:val="115000"/>
                  </w14:srgbClr>
                </w14:gs>
                <w14:gs w14:pos="100000">
                  <w14:srgbClr w14:val="FF0000">
                    <w14:shade w14:val="100000"/>
                    <w14:satMod w14:val="115000"/>
                  </w14:srgbClr>
                </w14:gs>
              </w14:gsLst>
              <w14:path w14:path="circle">
                <w14:fillToRect w14:l="50000" w14:t="50000" w14:r="50000" w14:b="50000"/>
              </w14:path>
            </w14:gradFill>
          </w14:textFill>
        </w:rPr>
      </w:pPr>
      <w:r w:rsidRPr="00295DD5">
        <w:rPr>
          <w:rFonts w:cs="ADLaM Display"/>
          <w:b/>
          <w:bCs/>
          <w:lang w:val="en-GB"/>
        </w:rPr>
        <w:t>Exercise</w:t>
      </w:r>
      <w:r w:rsidR="00994E85" w:rsidRPr="00295DD5">
        <w:rPr>
          <w:rFonts w:cs="ADLaM Display"/>
          <w:b/>
          <w:bCs/>
          <w:lang w:val="en-GB"/>
        </w:rPr>
        <w:t xml:space="preserve"> 1:</w:t>
      </w:r>
      <w:bookmarkEnd w:id="0"/>
    </w:p>
    <w:p w14:paraId="0D29BB9F" w14:textId="1F744FA2" w:rsidR="00296DD0" w:rsidRPr="00295DD5" w:rsidRDefault="002D35D3" w:rsidP="00296DD0">
      <w:pPr>
        <w:rPr>
          <w:rFonts w:cs="ADLaM Display"/>
          <w:lang w:val="en-GB"/>
        </w:rPr>
      </w:pPr>
      <w:r w:rsidRPr="00295DD5">
        <w:rPr>
          <w:rFonts w:cs="ADLaM Display"/>
          <w:lang w:val="en-GB"/>
        </w:rPr>
        <w:t>Code</w:t>
      </w:r>
      <w:r w:rsidR="00296DD0" w:rsidRPr="00295DD5">
        <w:rPr>
          <w:rFonts w:cs="ADLaM Display"/>
          <w:lang w:val="en-GB"/>
        </w:rPr>
        <w:t>:</w:t>
      </w:r>
      <w:r w:rsidRPr="00295DD5">
        <w:rPr>
          <w:rFonts w:cs="ADLaM Display"/>
          <w:lang w:val="en-GB"/>
        </w:rPr>
        <w:t xml:space="preserve"> </w:t>
      </w:r>
    </w:p>
    <w:p w14:paraId="148119C7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class Message {</w:t>
      </w:r>
    </w:p>
    <w:p w14:paraId="37C6A06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private String </w:t>
      </w:r>
      <w:proofErr w:type="gramStart"/>
      <w:r w:rsidRPr="00295DD5">
        <w:rPr>
          <w:rFonts w:cs="ADLaM Display"/>
          <w:color w:val="000000" w:themeColor="text1"/>
        </w:rPr>
        <w:t>text  =</w:t>
      </w:r>
      <w:proofErr w:type="gramEnd"/>
      <w:r w:rsidRPr="00295DD5">
        <w:rPr>
          <w:rFonts w:cs="ADLaM Display"/>
          <w:color w:val="000000" w:themeColor="text1"/>
        </w:rPr>
        <w:t xml:space="preserve"> null;</w:t>
      </w:r>
    </w:p>
    <w:p w14:paraId="5A03DF8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</w:p>
    <w:p w14:paraId="61A3885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</w:t>
      </w:r>
      <w:proofErr w:type="gramStart"/>
      <w:r w:rsidRPr="00295DD5">
        <w:rPr>
          <w:rFonts w:cs="ADLaM Display"/>
          <w:color w:val="000000" w:themeColor="text1"/>
        </w:rPr>
        <w:t>Message(</w:t>
      </w:r>
      <w:proofErr w:type="gramEnd"/>
      <w:r w:rsidRPr="00295DD5">
        <w:rPr>
          <w:rFonts w:cs="ADLaM Display"/>
          <w:color w:val="000000" w:themeColor="text1"/>
        </w:rPr>
        <w:t>String T) {</w:t>
      </w:r>
    </w:p>
    <w:p w14:paraId="59B2A8A7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text = T;</w:t>
      </w:r>
    </w:p>
    <w:p w14:paraId="35FD053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46BD835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</w:t>
      </w:r>
      <w:proofErr w:type="gramStart"/>
      <w:r w:rsidRPr="00295DD5">
        <w:rPr>
          <w:rFonts w:cs="ADLaM Display"/>
          <w:color w:val="000000" w:themeColor="text1"/>
        </w:rPr>
        <w:t>Message(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6F65811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</w:p>
    <w:p w14:paraId="241553C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613CA53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String </w:t>
      </w:r>
      <w:proofErr w:type="gramStart"/>
      <w:r w:rsidRPr="00295DD5">
        <w:rPr>
          <w:rFonts w:cs="ADLaM Display"/>
          <w:color w:val="000000" w:themeColor="text1"/>
        </w:rPr>
        <w:t>toString(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6E9BA66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(text);</w:t>
      </w:r>
    </w:p>
    <w:p w14:paraId="644B41F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362F63E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void </w:t>
      </w:r>
      <w:proofErr w:type="gramStart"/>
      <w:r w:rsidRPr="00295DD5">
        <w:rPr>
          <w:rFonts w:cs="ADLaM Display"/>
          <w:color w:val="000000" w:themeColor="text1"/>
        </w:rPr>
        <w:t>setText(</w:t>
      </w:r>
      <w:proofErr w:type="gramEnd"/>
      <w:r w:rsidRPr="00295DD5">
        <w:rPr>
          <w:rFonts w:cs="ADLaM Display"/>
          <w:color w:val="000000" w:themeColor="text1"/>
        </w:rPr>
        <w:t>String t) {</w:t>
      </w:r>
    </w:p>
    <w:p w14:paraId="531831F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text = t;</w:t>
      </w:r>
    </w:p>
    <w:p w14:paraId="6242A30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317547D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</w:p>
    <w:p w14:paraId="7B52E0F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}</w:t>
      </w:r>
    </w:p>
    <w:p w14:paraId="358C80D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class Email extends Message {</w:t>
      </w:r>
    </w:p>
    <w:p w14:paraId="6A37017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private String Sender = null;</w:t>
      </w:r>
    </w:p>
    <w:p w14:paraId="5B40BBE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private String Reciver = null;</w:t>
      </w:r>
    </w:p>
    <w:p w14:paraId="5D7650A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private String Subject = null;</w:t>
      </w:r>
    </w:p>
    <w:p w14:paraId="1F021E6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</w:p>
    <w:p w14:paraId="2F54D3D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String </w:t>
      </w:r>
      <w:proofErr w:type="gramStart"/>
      <w:r w:rsidRPr="00295DD5">
        <w:rPr>
          <w:rFonts w:cs="ADLaM Display"/>
          <w:color w:val="000000" w:themeColor="text1"/>
        </w:rPr>
        <w:t>toString(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644FE66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("Sender: "+Sender+" Reciver: "+Reciver+" Subject: "+Subject+" Text: "+</w:t>
      </w:r>
      <w:proofErr w:type="gramStart"/>
      <w:r w:rsidRPr="00295DD5">
        <w:rPr>
          <w:rFonts w:cs="ADLaM Display"/>
          <w:color w:val="000000" w:themeColor="text1"/>
        </w:rPr>
        <w:t>super.toString</w:t>
      </w:r>
      <w:proofErr w:type="gramEnd"/>
      <w:r w:rsidRPr="00295DD5">
        <w:rPr>
          <w:rFonts w:cs="ADLaM Display"/>
          <w:color w:val="000000" w:themeColor="text1"/>
        </w:rPr>
        <w:t>());</w:t>
      </w:r>
    </w:p>
    <w:p w14:paraId="6847BF1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237A808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</w:t>
      </w:r>
      <w:proofErr w:type="gramStart"/>
      <w:r w:rsidRPr="00295DD5">
        <w:rPr>
          <w:rFonts w:cs="ADLaM Display"/>
          <w:color w:val="000000" w:themeColor="text1"/>
        </w:rPr>
        <w:t>Email(</w:t>
      </w:r>
      <w:proofErr w:type="gramEnd"/>
      <w:r w:rsidRPr="00295DD5">
        <w:rPr>
          <w:rFonts w:cs="ADLaM Display"/>
          <w:color w:val="000000" w:themeColor="text1"/>
        </w:rPr>
        <w:t>String Reciver,String Sender,String Subject,String Text) {</w:t>
      </w:r>
    </w:p>
    <w:p w14:paraId="2DA1136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this.Reciver</w:t>
      </w:r>
      <w:proofErr w:type="gramEnd"/>
      <w:r w:rsidRPr="00295DD5">
        <w:rPr>
          <w:rFonts w:cs="ADLaM Display"/>
          <w:color w:val="000000" w:themeColor="text1"/>
        </w:rPr>
        <w:t xml:space="preserve"> = Reciver;</w:t>
      </w:r>
    </w:p>
    <w:p w14:paraId="17725340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this.Sender</w:t>
      </w:r>
      <w:proofErr w:type="gramEnd"/>
      <w:r w:rsidRPr="00295DD5">
        <w:rPr>
          <w:rFonts w:cs="ADLaM Display"/>
          <w:color w:val="000000" w:themeColor="text1"/>
        </w:rPr>
        <w:t xml:space="preserve"> = Sender;</w:t>
      </w:r>
    </w:p>
    <w:p w14:paraId="17F0894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this.Subject</w:t>
      </w:r>
      <w:proofErr w:type="gramEnd"/>
      <w:r w:rsidRPr="00295DD5">
        <w:rPr>
          <w:rFonts w:cs="ADLaM Display"/>
          <w:color w:val="000000" w:themeColor="text1"/>
        </w:rPr>
        <w:t xml:space="preserve"> = Subject;</w:t>
      </w:r>
    </w:p>
    <w:p w14:paraId="01CE55A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setText(</w:t>
      </w:r>
      <w:proofErr w:type="gramEnd"/>
      <w:r w:rsidRPr="00295DD5">
        <w:rPr>
          <w:rFonts w:cs="ADLaM Display"/>
          <w:color w:val="000000" w:themeColor="text1"/>
        </w:rPr>
        <w:t>Text);</w:t>
      </w:r>
    </w:p>
    <w:p w14:paraId="63B80B9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26A123E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}</w:t>
      </w:r>
    </w:p>
    <w:p w14:paraId="0EEB3E6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 xml:space="preserve">class SMS extends </w:t>
      </w:r>
      <w:proofErr w:type="gramStart"/>
      <w:r w:rsidRPr="00295DD5">
        <w:rPr>
          <w:rFonts w:cs="ADLaM Display"/>
          <w:color w:val="000000" w:themeColor="text1"/>
        </w:rPr>
        <w:t>Message  {</w:t>
      </w:r>
      <w:proofErr w:type="gramEnd"/>
    </w:p>
    <w:p w14:paraId="71C65F1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private String recipientContactNo = null;</w:t>
      </w:r>
    </w:p>
    <w:p w14:paraId="623BF057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</w:p>
    <w:p w14:paraId="30802FE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void </w:t>
      </w:r>
      <w:proofErr w:type="gramStart"/>
      <w:r w:rsidRPr="00295DD5">
        <w:rPr>
          <w:rFonts w:cs="ADLaM Display"/>
          <w:color w:val="000000" w:themeColor="text1"/>
        </w:rPr>
        <w:t>setRecipientContactNo(</w:t>
      </w:r>
      <w:proofErr w:type="gramEnd"/>
      <w:r w:rsidRPr="00295DD5">
        <w:rPr>
          <w:rFonts w:cs="ADLaM Display"/>
          <w:color w:val="000000" w:themeColor="text1"/>
        </w:rPr>
        <w:t>String N) {</w:t>
      </w:r>
    </w:p>
    <w:p w14:paraId="40BB1CF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recipientContactNo = N;</w:t>
      </w:r>
    </w:p>
    <w:p w14:paraId="655229D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1C1BB9E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String </w:t>
      </w:r>
      <w:proofErr w:type="gramStart"/>
      <w:r w:rsidRPr="00295DD5">
        <w:rPr>
          <w:rFonts w:cs="ADLaM Display"/>
          <w:color w:val="000000" w:themeColor="text1"/>
        </w:rPr>
        <w:t>getRecipientContactNo(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6EB6BCF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(recipientContactNo);</w:t>
      </w:r>
    </w:p>
    <w:p w14:paraId="737CFDF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1D28C93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String </w:t>
      </w:r>
      <w:proofErr w:type="gramStart"/>
      <w:r w:rsidRPr="00295DD5">
        <w:rPr>
          <w:rFonts w:cs="ADLaM Display"/>
          <w:color w:val="000000" w:themeColor="text1"/>
        </w:rPr>
        <w:t>toString(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40BC625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(recipientContactNo+" "+</w:t>
      </w:r>
      <w:proofErr w:type="gramStart"/>
      <w:r w:rsidRPr="00295DD5">
        <w:rPr>
          <w:rFonts w:cs="ADLaM Display"/>
          <w:color w:val="000000" w:themeColor="text1"/>
        </w:rPr>
        <w:t>super.toString</w:t>
      </w:r>
      <w:proofErr w:type="gramEnd"/>
      <w:r w:rsidRPr="00295DD5">
        <w:rPr>
          <w:rFonts w:cs="ADLaM Display"/>
          <w:color w:val="000000" w:themeColor="text1"/>
        </w:rPr>
        <w:t>());</w:t>
      </w:r>
    </w:p>
    <w:p w14:paraId="1615FDF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lastRenderedPageBreak/>
        <w:tab/>
        <w:t>}</w:t>
      </w:r>
    </w:p>
    <w:p w14:paraId="64BC124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</w:t>
      </w:r>
      <w:proofErr w:type="gramStart"/>
      <w:r w:rsidRPr="00295DD5">
        <w:rPr>
          <w:rFonts w:cs="ADLaM Display"/>
          <w:color w:val="000000" w:themeColor="text1"/>
        </w:rPr>
        <w:t>SMS(</w:t>
      </w:r>
      <w:proofErr w:type="gramEnd"/>
      <w:r w:rsidRPr="00295DD5">
        <w:rPr>
          <w:rFonts w:cs="ADLaM Display"/>
          <w:color w:val="000000" w:themeColor="text1"/>
        </w:rPr>
        <w:t>String N,String T) {</w:t>
      </w:r>
    </w:p>
    <w:p w14:paraId="1E1697DF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recipientContactNo = N;</w:t>
      </w:r>
    </w:p>
    <w:p w14:paraId="63CD0A9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setText(T);</w:t>
      </w:r>
    </w:p>
    <w:p w14:paraId="4C1B649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51EF0817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}</w:t>
      </w:r>
    </w:p>
    <w:p w14:paraId="5A16314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class Q1 {</w:t>
      </w:r>
    </w:p>
    <w:p w14:paraId="206D18E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static void </w:t>
      </w:r>
      <w:proofErr w:type="gramStart"/>
      <w:r w:rsidRPr="00295DD5">
        <w:rPr>
          <w:rFonts w:cs="ADLaM Display"/>
          <w:color w:val="000000" w:themeColor="text1"/>
        </w:rPr>
        <w:t>main(</w:t>
      </w:r>
      <w:proofErr w:type="gramEnd"/>
      <w:r w:rsidRPr="00295DD5">
        <w:rPr>
          <w:rFonts w:cs="ADLaM Display"/>
          <w:color w:val="000000" w:themeColor="text1"/>
        </w:rPr>
        <w:t>String args[]) {</w:t>
      </w:r>
    </w:p>
    <w:p w14:paraId="1460506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System.out.println("-------------------------");</w:t>
      </w:r>
    </w:p>
    <w:p w14:paraId="4DF918A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System.out.println("</w:t>
      </w:r>
      <w:r w:rsidRPr="00295DD5">
        <w:rPr>
          <w:rFonts w:cs="ADLaM Display"/>
          <w:color w:val="000000" w:themeColor="text1"/>
        </w:rPr>
        <w:tab/>
        <w:t>Excercise_1");</w:t>
      </w:r>
    </w:p>
    <w:p w14:paraId="68343A20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System.out.println("-------------------------");</w:t>
      </w:r>
    </w:p>
    <w:p w14:paraId="36A6CDF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SMS sms = new </w:t>
      </w:r>
      <w:proofErr w:type="gramStart"/>
      <w:r w:rsidRPr="00295DD5">
        <w:rPr>
          <w:rFonts w:cs="ADLaM Display"/>
          <w:color w:val="000000" w:themeColor="text1"/>
        </w:rPr>
        <w:t>SMS(</w:t>
      </w:r>
      <w:proofErr w:type="gramEnd"/>
      <w:r w:rsidRPr="00295DD5">
        <w:rPr>
          <w:rFonts w:cs="ADLaM Display"/>
          <w:color w:val="000000" w:themeColor="text1"/>
        </w:rPr>
        <w:t>"0300-1920233","How are you bro........?");</w:t>
      </w:r>
    </w:p>
    <w:p w14:paraId="38377B1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Email email = new </w:t>
      </w:r>
      <w:proofErr w:type="gramStart"/>
      <w:r w:rsidRPr="00295DD5">
        <w:rPr>
          <w:rFonts w:cs="ADLaM Display"/>
          <w:color w:val="000000" w:themeColor="text1"/>
        </w:rPr>
        <w:t>Email(</w:t>
      </w:r>
      <w:proofErr w:type="gramEnd"/>
      <w:r w:rsidRPr="00295DD5">
        <w:rPr>
          <w:rFonts w:cs="ADLaM Display"/>
          <w:color w:val="000000" w:themeColor="text1"/>
        </w:rPr>
        <w:t>"sender@email.com","reciver@email.com","Hi","How are you bro........?");</w:t>
      </w:r>
    </w:p>
    <w:p w14:paraId="437A8B8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Message message = new </w:t>
      </w:r>
      <w:proofErr w:type="gramStart"/>
      <w:r w:rsidRPr="00295DD5">
        <w:rPr>
          <w:rFonts w:cs="ADLaM Display"/>
          <w:color w:val="000000" w:themeColor="text1"/>
        </w:rPr>
        <w:t>Message(</w:t>
      </w:r>
      <w:proofErr w:type="gramEnd"/>
      <w:r w:rsidRPr="00295DD5">
        <w:rPr>
          <w:rFonts w:cs="ADLaM Display"/>
          <w:color w:val="000000" w:themeColor="text1"/>
        </w:rPr>
        <w:t>"This is java");</w:t>
      </w:r>
    </w:p>
    <w:p w14:paraId="4F46C5C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</w:p>
    <w:p w14:paraId="691D5A8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System.out.println(sms);</w:t>
      </w:r>
    </w:p>
    <w:p w14:paraId="26279A1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System.out.println(email);</w:t>
      </w:r>
    </w:p>
    <w:p w14:paraId="584FD13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</w:t>
      </w:r>
      <w:proofErr w:type="gramStart"/>
      <w:r w:rsidRPr="00295DD5">
        <w:rPr>
          <w:rFonts w:cs="ADLaM Display"/>
          <w:color w:val="000000" w:themeColor="text1"/>
        </w:rPr>
        <w:t>encode(</w:t>
      </w:r>
      <w:proofErr w:type="gramEnd"/>
      <w:r w:rsidRPr="00295DD5">
        <w:rPr>
          <w:rFonts w:cs="ADLaM Display"/>
          <w:color w:val="000000" w:themeColor="text1"/>
        </w:rPr>
        <w:t>"This is Java zz ZZ"));</w:t>
      </w:r>
    </w:p>
    <w:p w14:paraId="0919981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</w:t>
      </w:r>
      <w:proofErr w:type="gramStart"/>
      <w:r w:rsidRPr="00295DD5">
        <w:rPr>
          <w:rFonts w:cs="ADLaM Display"/>
          <w:color w:val="000000" w:themeColor="text1"/>
        </w:rPr>
        <w:t>decode(</w:t>
      </w:r>
      <w:proofErr w:type="gramEnd"/>
      <w:r w:rsidRPr="00295DD5">
        <w:rPr>
          <w:rFonts w:cs="ADLaM Display"/>
          <w:color w:val="000000" w:themeColor="text1"/>
        </w:rPr>
        <w:t>"Uijt jt Kbwb {{ [["));</w:t>
      </w:r>
    </w:p>
    <w:p w14:paraId="35ECD99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System.out.println(ContainsKeyword(message,"is"));</w:t>
      </w:r>
    </w:p>
    <w:p w14:paraId="5A653067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System.out.println(ContainsKeyword(sms,"er"));</w:t>
      </w:r>
    </w:p>
    <w:p w14:paraId="76FECD7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System.out.println(ContainsKeyword(email,"@"));</w:t>
      </w:r>
    </w:p>
    <w:p w14:paraId="281E07B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231B6A2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//for message</w:t>
      </w:r>
    </w:p>
    <w:p w14:paraId="6DC500A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static boolean </w:t>
      </w:r>
      <w:proofErr w:type="gramStart"/>
      <w:r w:rsidRPr="00295DD5">
        <w:rPr>
          <w:rFonts w:cs="ADLaM Display"/>
          <w:color w:val="000000" w:themeColor="text1"/>
        </w:rPr>
        <w:t>ContainsKeyword(</w:t>
      </w:r>
      <w:proofErr w:type="gramEnd"/>
      <w:r w:rsidRPr="00295DD5">
        <w:rPr>
          <w:rFonts w:cs="ADLaM Display"/>
          <w:color w:val="000000" w:themeColor="text1"/>
        </w:rPr>
        <w:t>Message messageObject,String keyword) {</w:t>
      </w:r>
    </w:p>
    <w:p w14:paraId="39B6413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if (messageObject.toString(</w:t>
      </w:r>
      <w:proofErr w:type="gramStart"/>
      <w:r w:rsidRPr="00295DD5">
        <w:rPr>
          <w:rFonts w:cs="ADLaM Display"/>
          <w:color w:val="000000" w:themeColor="text1"/>
        </w:rPr>
        <w:t>).indexOf</w:t>
      </w:r>
      <w:proofErr w:type="gramEnd"/>
      <w:r w:rsidRPr="00295DD5">
        <w:rPr>
          <w:rFonts w:cs="ADLaM Display"/>
          <w:color w:val="000000" w:themeColor="text1"/>
        </w:rPr>
        <w:t>(keyword,0) &gt;= 0) {</w:t>
      </w:r>
    </w:p>
    <w:p w14:paraId="1FF07FE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true;</w:t>
      </w:r>
    </w:p>
    <w:p w14:paraId="6868494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03CF88F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else {</w:t>
      </w:r>
    </w:p>
    <w:p w14:paraId="4BC5A48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return false; </w:t>
      </w:r>
    </w:p>
    <w:p w14:paraId="784679A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42B50F7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  <w:r w:rsidRPr="00295DD5">
        <w:rPr>
          <w:rFonts w:cs="ADLaM Display"/>
          <w:color w:val="000000" w:themeColor="text1"/>
        </w:rPr>
        <w:tab/>
        <w:t>//for emial</w:t>
      </w:r>
    </w:p>
    <w:p w14:paraId="371F63B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static boolean </w:t>
      </w:r>
      <w:proofErr w:type="gramStart"/>
      <w:r w:rsidRPr="00295DD5">
        <w:rPr>
          <w:rFonts w:cs="ADLaM Display"/>
          <w:color w:val="000000" w:themeColor="text1"/>
        </w:rPr>
        <w:t>ContainsKeyword(</w:t>
      </w:r>
      <w:proofErr w:type="gramEnd"/>
      <w:r w:rsidRPr="00295DD5">
        <w:rPr>
          <w:rFonts w:cs="ADLaM Display"/>
          <w:color w:val="000000" w:themeColor="text1"/>
        </w:rPr>
        <w:t>Email emailObject,String keyword) {</w:t>
      </w:r>
    </w:p>
    <w:p w14:paraId="4A40ECE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if (emailObject.toString(</w:t>
      </w:r>
      <w:proofErr w:type="gramStart"/>
      <w:r w:rsidRPr="00295DD5">
        <w:rPr>
          <w:rFonts w:cs="ADLaM Display"/>
          <w:color w:val="000000" w:themeColor="text1"/>
        </w:rPr>
        <w:t>).indexOf</w:t>
      </w:r>
      <w:proofErr w:type="gramEnd"/>
      <w:r w:rsidRPr="00295DD5">
        <w:rPr>
          <w:rFonts w:cs="ADLaM Display"/>
          <w:color w:val="000000" w:themeColor="text1"/>
        </w:rPr>
        <w:t>(keyword,0) &gt;= 0) {</w:t>
      </w:r>
    </w:p>
    <w:p w14:paraId="37CDEF3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true;</w:t>
      </w:r>
    </w:p>
    <w:p w14:paraId="725F679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511554A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else {</w:t>
      </w:r>
    </w:p>
    <w:p w14:paraId="3A5CA9C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return false; </w:t>
      </w:r>
    </w:p>
    <w:p w14:paraId="0FEA632F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2DEBA96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  <w:r w:rsidRPr="00295DD5">
        <w:rPr>
          <w:rFonts w:cs="ADLaM Display"/>
          <w:color w:val="000000" w:themeColor="text1"/>
        </w:rPr>
        <w:tab/>
        <w:t>//for sms</w:t>
      </w:r>
    </w:p>
    <w:p w14:paraId="44CF08D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static boolean </w:t>
      </w:r>
      <w:proofErr w:type="gramStart"/>
      <w:r w:rsidRPr="00295DD5">
        <w:rPr>
          <w:rFonts w:cs="ADLaM Display"/>
          <w:color w:val="000000" w:themeColor="text1"/>
        </w:rPr>
        <w:t>ContainsKeyword(</w:t>
      </w:r>
      <w:proofErr w:type="gramEnd"/>
      <w:r w:rsidRPr="00295DD5">
        <w:rPr>
          <w:rFonts w:cs="ADLaM Display"/>
          <w:color w:val="000000" w:themeColor="text1"/>
        </w:rPr>
        <w:t>SMS smsObject,String keyword)</w:t>
      </w:r>
      <w:r w:rsidRPr="00295DD5">
        <w:rPr>
          <w:rFonts w:cs="ADLaM Display"/>
          <w:color w:val="000000" w:themeColor="text1"/>
        </w:rPr>
        <w:tab/>
        <w:t>{</w:t>
      </w:r>
    </w:p>
    <w:p w14:paraId="55932F4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if (smsObject.toString(</w:t>
      </w:r>
      <w:proofErr w:type="gramStart"/>
      <w:r w:rsidRPr="00295DD5">
        <w:rPr>
          <w:rFonts w:cs="ADLaM Display"/>
          <w:color w:val="000000" w:themeColor="text1"/>
        </w:rPr>
        <w:t>).indexOf</w:t>
      </w:r>
      <w:proofErr w:type="gramEnd"/>
      <w:r w:rsidRPr="00295DD5">
        <w:rPr>
          <w:rFonts w:cs="ADLaM Display"/>
          <w:color w:val="000000" w:themeColor="text1"/>
        </w:rPr>
        <w:t>(keyword,0) &gt;= 0) {</w:t>
      </w:r>
    </w:p>
    <w:p w14:paraId="0A8A2E8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return true; </w:t>
      </w:r>
    </w:p>
    <w:p w14:paraId="7226F80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5C063DB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else {</w:t>
      </w:r>
    </w:p>
    <w:p w14:paraId="7679B9F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return false; </w:t>
      </w:r>
    </w:p>
    <w:p w14:paraId="36E1276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76B27F00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38BF0D40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static String </w:t>
      </w:r>
      <w:proofErr w:type="gramStart"/>
      <w:r w:rsidRPr="00295DD5">
        <w:rPr>
          <w:rFonts w:cs="ADLaM Display"/>
          <w:color w:val="000000" w:themeColor="text1"/>
        </w:rPr>
        <w:t>encode(</w:t>
      </w:r>
      <w:proofErr w:type="gramEnd"/>
      <w:r w:rsidRPr="00295DD5">
        <w:rPr>
          <w:rFonts w:cs="ADLaM Display"/>
          <w:color w:val="000000" w:themeColor="text1"/>
        </w:rPr>
        <w:t>String a) {</w:t>
      </w:r>
    </w:p>
    <w:p w14:paraId="146C199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char </w:t>
      </w:r>
      <w:proofErr w:type="gramStart"/>
      <w:r w:rsidRPr="00295DD5">
        <w:rPr>
          <w:rFonts w:cs="ADLaM Display"/>
          <w:color w:val="000000" w:themeColor="text1"/>
        </w:rPr>
        <w:t>result[</w:t>
      </w:r>
      <w:proofErr w:type="gramEnd"/>
      <w:r w:rsidRPr="00295DD5">
        <w:rPr>
          <w:rFonts w:cs="ADLaM Display"/>
          <w:color w:val="000000" w:themeColor="text1"/>
        </w:rPr>
        <w:t>] = new char[a.length()];</w:t>
      </w:r>
    </w:p>
    <w:p w14:paraId="121F227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for(</w:t>
      </w:r>
      <w:proofErr w:type="gramEnd"/>
      <w:r w:rsidRPr="00295DD5">
        <w:rPr>
          <w:rFonts w:cs="ADLaM Display"/>
          <w:color w:val="000000" w:themeColor="text1"/>
        </w:rPr>
        <w:t>int i=0; i&lt;a.length(); i++)</w:t>
      </w:r>
    </w:p>
    <w:p w14:paraId="4F7A93F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{</w:t>
      </w:r>
    </w:p>
    <w:p w14:paraId="2C8C197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char c = </w:t>
      </w:r>
      <w:proofErr w:type="gramStart"/>
      <w:r w:rsidRPr="00295DD5">
        <w:rPr>
          <w:rFonts w:cs="ADLaM Display"/>
          <w:color w:val="000000" w:themeColor="text1"/>
        </w:rPr>
        <w:t>a.charAt</w:t>
      </w:r>
      <w:proofErr w:type="gramEnd"/>
      <w:r w:rsidRPr="00295DD5">
        <w:rPr>
          <w:rFonts w:cs="ADLaM Display"/>
          <w:color w:val="000000" w:themeColor="text1"/>
        </w:rPr>
        <w:t>(i);</w:t>
      </w:r>
    </w:p>
    <w:p w14:paraId="15B8D74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if(</w:t>
      </w:r>
      <w:proofErr w:type="gramEnd"/>
      <w:r w:rsidRPr="00295DD5">
        <w:rPr>
          <w:rFonts w:cs="ADLaM Display"/>
          <w:color w:val="000000" w:themeColor="text1"/>
        </w:rPr>
        <w:t>c != ' ')</w:t>
      </w:r>
    </w:p>
    <w:p w14:paraId="6F2850E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{</w:t>
      </w:r>
    </w:p>
    <w:p w14:paraId="78B3B28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/*</w:t>
      </w:r>
      <w:r w:rsidRPr="00295DD5">
        <w:rPr>
          <w:rFonts w:cs="ADLaM Display"/>
          <w:color w:val="000000" w:themeColor="text1"/>
        </w:rPr>
        <w:tab/>
        <w:t>int as = ((int)c);</w:t>
      </w:r>
    </w:p>
    <w:p w14:paraId="20D41F4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as++;</w:t>
      </w:r>
    </w:p>
    <w:p w14:paraId="04C1095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c = (char)(as</w:t>
      </w:r>
      <w:proofErr w:type="gramStart"/>
      <w:r w:rsidRPr="00295DD5">
        <w:rPr>
          <w:rFonts w:cs="ADLaM Display"/>
          <w:color w:val="000000" w:themeColor="text1"/>
        </w:rPr>
        <w:t>);*</w:t>
      </w:r>
      <w:proofErr w:type="gramEnd"/>
      <w:r w:rsidRPr="00295DD5">
        <w:rPr>
          <w:rFonts w:cs="ADLaM Display"/>
          <w:color w:val="000000" w:themeColor="text1"/>
        </w:rPr>
        <w:t>/</w:t>
      </w:r>
    </w:p>
    <w:p w14:paraId="7C8F1B1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lastRenderedPageBreak/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c++;</w:t>
      </w:r>
    </w:p>
    <w:p w14:paraId="190EA00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611D738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result[i] = c;</w:t>
      </w:r>
    </w:p>
    <w:p w14:paraId="41E5ACC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2321301F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String add = new String(result);</w:t>
      </w:r>
    </w:p>
    <w:p w14:paraId="4B3FDE17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add;</w:t>
      </w:r>
    </w:p>
    <w:p w14:paraId="6C38077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3C83951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static String </w:t>
      </w:r>
      <w:proofErr w:type="gramStart"/>
      <w:r w:rsidRPr="00295DD5">
        <w:rPr>
          <w:rFonts w:cs="ADLaM Display"/>
          <w:color w:val="000000" w:themeColor="text1"/>
        </w:rPr>
        <w:t>decode(</w:t>
      </w:r>
      <w:proofErr w:type="gramEnd"/>
      <w:r w:rsidRPr="00295DD5">
        <w:rPr>
          <w:rFonts w:cs="ADLaM Display"/>
          <w:color w:val="000000" w:themeColor="text1"/>
        </w:rPr>
        <w:t>String a) {</w:t>
      </w:r>
    </w:p>
    <w:p w14:paraId="1EFC193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char </w:t>
      </w:r>
      <w:proofErr w:type="gramStart"/>
      <w:r w:rsidRPr="00295DD5">
        <w:rPr>
          <w:rFonts w:cs="ADLaM Display"/>
          <w:color w:val="000000" w:themeColor="text1"/>
        </w:rPr>
        <w:t>res[</w:t>
      </w:r>
      <w:proofErr w:type="gramEnd"/>
      <w:r w:rsidRPr="00295DD5">
        <w:rPr>
          <w:rFonts w:cs="ADLaM Display"/>
          <w:color w:val="000000" w:themeColor="text1"/>
        </w:rPr>
        <w:t>] = new char[a.length()];</w:t>
      </w:r>
    </w:p>
    <w:p w14:paraId="4860BFE7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for (int i =0; i&lt;</w:t>
      </w:r>
      <w:proofErr w:type="gramStart"/>
      <w:r w:rsidRPr="00295DD5">
        <w:rPr>
          <w:rFonts w:cs="ADLaM Display"/>
          <w:color w:val="000000" w:themeColor="text1"/>
        </w:rPr>
        <w:t>a.length</w:t>
      </w:r>
      <w:proofErr w:type="gramEnd"/>
      <w:r w:rsidRPr="00295DD5">
        <w:rPr>
          <w:rFonts w:cs="ADLaM Display"/>
          <w:color w:val="000000" w:themeColor="text1"/>
        </w:rPr>
        <w:t>(); i++) {</w:t>
      </w:r>
    </w:p>
    <w:p w14:paraId="42AEE81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char c = </w:t>
      </w:r>
      <w:proofErr w:type="gramStart"/>
      <w:r w:rsidRPr="00295DD5">
        <w:rPr>
          <w:rFonts w:cs="ADLaM Display"/>
          <w:color w:val="000000" w:themeColor="text1"/>
        </w:rPr>
        <w:t>a.charAt</w:t>
      </w:r>
      <w:proofErr w:type="gramEnd"/>
      <w:r w:rsidRPr="00295DD5">
        <w:rPr>
          <w:rFonts w:cs="ADLaM Display"/>
          <w:color w:val="000000" w:themeColor="text1"/>
        </w:rPr>
        <w:t>(i);</w:t>
      </w:r>
    </w:p>
    <w:p w14:paraId="4B0ABF2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if (</w:t>
      </w:r>
      <w:proofErr w:type="gramStart"/>
      <w:r w:rsidRPr="00295DD5">
        <w:rPr>
          <w:rFonts w:cs="ADLaM Display"/>
          <w:color w:val="000000" w:themeColor="text1"/>
        </w:rPr>
        <w:t>c !</w:t>
      </w:r>
      <w:proofErr w:type="gramEnd"/>
      <w:r w:rsidRPr="00295DD5">
        <w:rPr>
          <w:rFonts w:cs="ADLaM Display"/>
          <w:color w:val="000000" w:themeColor="text1"/>
        </w:rPr>
        <w:t>= ' ') {</w:t>
      </w:r>
    </w:p>
    <w:p w14:paraId="765329B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c--;</w:t>
      </w:r>
    </w:p>
    <w:p w14:paraId="6F74D57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702EB4E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res[i] = c;</w:t>
      </w:r>
    </w:p>
    <w:p w14:paraId="4ADF37C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706B546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String add = new String(res);</w:t>
      </w:r>
    </w:p>
    <w:p w14:paraId="609223C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add;</w:t>
      </w:r>
    </w:p>
    <w:p w14:paraId="6174396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13E3E6B1" w14:textId="42CBEF2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}</w:t>
      </w:r>
    </w:p>
    <w:p w14:paraId="150F7498" w14:textId="77777777" w:rsidR="00296DD0" w:rsidRPr="00295DD5" w:rsidRDefault="00296DD0" w:rsidP="00296DD0">
      <w:pPr>
        <w:rPr>
          <w:rFonts w:cs="ADLaM Display"/>
          <w:lang w:val="en-GB"/>
        </w:rPr>
      </w:pPr>
    </w:p>
    <w:p w14:paraId="0CF896AE" w14:textId="77777777" w:rsidR="00296DD0" w:rsidRPr="00295DD5" w:rsidRDefault="00296DD0" w:rsidP="00296DD0">
      <w:pPr>
        <w:rPr>
          <w:rFonts w:cs="ADLaM Display"/>
          <w:lang w:val="en-GB"/>
        </w:rPr>
      </w:pPr>
      <w:r w:rsidRPr="00295DD5">
        <w:rPr>
          <w:rFonts w:cs="ADLaM Display"/>
          <w:lang w:val="en-GB"/>
        </w:rPr>
        <w:t>Output:</w:t>
      </w:r>
    </w:p>
    <w:p w14:paraId="37B9522D" w14:textId="0FD84BF4" w:rsidR="00994E85" w:rsidRPr="00295DD5" w:rsidRDefault="002D35D3">
      <w:pPr>
        <w:rPr>
          <w:rFonts w:eastAsiaTheme="majorEastAsia" w:cs="ADLaM Display"/>
          <w:color w:val="0F4761" w:themeColor="accent1" w:themeShade="BF"/>
          <w:sz w:val="40"/>
          <w:szCs w:val="40"/>
          <w:lang w:val="en-GB"/>
        </w:rPr>
      </w:pPr>
      <w:r w:rsidRPr="00295DD5">
        <w:rPr>
          <w:rFonts w:cs="ADLaM Display"/>
          <w:noProof/>
          <w:lang w:val="en-GB"/>
        </w:rPr>
        <w:drawing>
          <wp:inline distT="0" distB="0" distL="0" distR="0" wp14:anchorId="77E69758" wp14:editId="59D7A91B">
            <wp:extent cx="5943600" cy="13512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t="700"/>
                    <a:stretch/>
                  </pic:blipFill>
                  <pic:spPr bwMode="auto">
                    <a:xfrm>
                      <a:off x="0" y="0"/>
                      <a:ext cx="5943600" cy="1351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94E85" w:rsidRPr="00295DD5">
        <w:rPr>
          <w:rFonts w:cs="ADLaM Display"/>
          <w:lang w:val="en-GB"/>
        </w:rPr>
        <w:br w:type="page"/>
      </w:r>
    </w:p>
    <w:p w14:paraId="5B924E54" w14:textId="16E2DA29" w:rsidR="00994E85" w:rsidRPr="00295DD5" w:rsidRDefault="002D35D3" w:rsidP="00994E85">
      <w:pPr>
        <w:pStyle w:val="Heading1"/>
        <w:rPr>
          <w:rFonts w:asciiTheme="minorHAnsi" w:hAnsiTheme="minorHAnsi" w:cs="ADLaM Display"/>
          <w:lang w:val="en-GB"/>
        </w:rPr>
      </w:pPr>
      <w:bookmarkStart w:id="1" w:name="_Toc196247385"/>
      <w:r w:rsidRPr="00295DD5">
        <w:rPr>
          <w:rFonts w:asciiTheme="minorHAnsi" w:hAnsiTheme="minorHAnsi" w:cs="ADLaM Display"/>
          <w:lang w:val="en-GB"/>
        </w:rPr>
        <w:lastRenderedPageBreak/>
        <w:t>Exercise</w:t>
      </w:r>
      <w:r w:rsidR="00994E85" w:rsidRPr="00295DD5">
        <w:rPr>
          <w:rFonts w:asciiTheme="minorHAnsi" w:hAnsiTheme="minorHAnsi" w:cs="ADLaM Display"/>
          <w:lang w:val="en-GB"/>
        </w:rPr>
        <w:t xml:space="preserve"> 2:</w:t>
      </w:r>
      <w:bookmarkEnd w:id="1"/>
    </w:p>
    <w:p w14:paraId="16D3DF62" w14:textId="77777777" w:rsidR="00296DD0" w:rsidRPr="00295DD5" w:rsidRDefault="00296DD0" w:rsidP="00296DD0">
      <w:pPr>
        <w:rPr>
          <w:rFonts w:cs="ADLaM Display"/>
          <w:lang w:val="en-GB"/>
        </w:rPr>
      </w:pPr>
    </w:p>
    <w:p w14:paraId="592D7789" w14:textId="0E28FE7F" w:rsidR="00296DD0" w:rsidRPr="00295DD5" w:rsidRDefault="002D35D3" w:rsidP="00296DD0">
      <w:pPr>
        <w:rPr>
          <w:rFonts w:cs="ADLaM Display"/>
          <w:lang w:val="en-GB"/>
        </w:rPr>
      </w:pPr>
      <w:r w:rsidRPr="00295DD5">
        <w:rPr>
          <w:rFonts w:cs="ADLaM Display"/>
          <w:lang w:val="en-GB"/>
        </w:rPr>
        <w:t>Code</w:t>
      </w:r>
      <w:r w:rsidR="00296DD0" w:rsidRPr="00295DD5">
        <w:rPr>
          <w:rFonts w:cs="ADLaM Display"/>
          <w:lang w:val="en-GB"/>
        </w:rPr>
        <w:t>:</w:t>
      </w:r>
    </w:p>
    <w:p w14:paraId="53B6F0D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class Employee {</w:t>
      </w:r>
    </w:p>
    <w:p w14:paraId="2C4335D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private String fName;</w:t>
      </w:r>
    </w:p>
    <w:p w14:paraId="29752DA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private String lName;</w:t>
      </w:r>
    </w:p>
    <w:p w14:paraId="0F645FF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private String CNIC;</w:t>
      </w:r>
    </w:p>
    <w:p w14:paraId="18C3595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</w:p>
    <w:p w14:paraId="1946E55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Employee(</w:t>
      </w:r>
      <w:proofErr w:type="gramEnd"/>
      <w:r w:rsidRPr="00295DD5">
        <w:rPr>
          <w:rFonts w:cs="ADLaM Display"/>
          <w:color w:val="000000" w:themeColor="text1"/>
        </w:rPr>
        <w:t>String fName, String lName, String CNIC){</w:t>
      </w:r>
    </w:p>
    <w:p w14:paraId="4FD96E8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this.fName</w:t>
      </w:r>
      <w:proofErr w:type="gramEnd"/>
      <w:r w:rsidRPr="00295DD5">
        <w:rPr>
          <w:rFonts w:cs="ADLaM Display"/>
          <w:color w:val="000000" w:themeColor="text1"/>
        </w:rPr>
        <w:t xml:space="preserve"> = fName;</w:t>
      </w:r>
    </w:p>
    <w:p w14:paraId="63714FA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this.lName</w:t>
      </w:r>
      <w:proofErr w:type="gramEnd"/>
      <w:r w:rsidRPr="00295DD5">
        <w:rPr>
          <w:rFonts w:cs="ADLaM Display"/>
          <w:color w:val="000000" w:themeColor="text1"/>
        </w:rPr>
        <w:t xml:space="preserve"> = lName;</w:t>
      </w:r>
    </w:p>
    <w:p w14:paraId="0D08F4F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this.CNIC</w:t>
      </w:r>
      <w:proofErr w:type="gramEnd"/>
      <w:r w:rsidRPr="00295DD5">
        <w:rPr>
          <w:rFonts w:cs="ADLaM Display"/>
          <w:color w:val="000000" w:themeColor="text1"/>
        </w:rPr>
        <w:t xml:space="preserve"> = CNIC;</w:t>
      </w:r>
    </w:p>
    <w:p w14:paraId="2BAA458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3E3B174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Employee(</w:t>
      </w:r>
      <w:proofErr w:type="gramEnd"/>
      <w:r w:rsidRPr="00295DD5">
        <w:rPr>
          <w:rFonts w:cs="ADLaM Display"/>
          <w:color w:val="000000" w:themeColor="text1"/>
        </w:rPr>
        <w:t>){}</w:t>
      </w:r>
    </w:p>
    <w:p w14:paraId="7BF9C01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</w:p>
    <w:p w14:paraId="374AE10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void </w:t>
      </w:r>
      <w:proofErr w:type="gramStart"/>
      <w:r w:rsidRPr="00295DD5">
        <w:rPr>
          <w:rFonts w:cs="ADLaM Display"/>
          <w:color w:val="000000" w:themeColor="text1"/>
        </w:rPr>
        <w:t>setfName(</w:t>
      </w:r>
      <w:proofErr w:type="gramEnd"/>
      <w:r w:rsidRPr="00295DD5">
        <w:rPr>
          <w:rFonts w:cs="ADLaM Display"/>
          <w:color w:val="000000" w:themeColor="text1"/>
        </w:rPr>
        <w:t>String fName) {</w:t>
      </w:r>
    </w:p>
    <w:p w14:paraId="4EA7F667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this.fName</w:t>
      </w:r>
      <w:proofErr w:type="gramEnd"/>
      <w:r w:rsidRPr="00295DD5">
        <w:rPr>
          <w:rFonts w:cs="ADLaM Display"/>
          <w:color w:val="000000" w:themeColor="text1"/>
        </w:rPr>
        <w:t xml:space="preserve"> = fName;</w:t>
      </w:r>
    </w:p>
    <w:p w14:paraId="1CA4A8F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73F37DA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void </w:t>
      </w:r>
      <w:proofErr w:type="gramStart"/>
      <w:r w:rsidRPr="00295DD5">
        <w:rPr>
          <w:rFonts w:cs="ADLaM Display"/>
          <w:color w:val="000000" w:themeColor="text1"/>
        </w:rPr>
        <w:t>setlName(</w:t>
      </w:r>
      <w:proofErr w:type="gramEnd"/>
      <w:r w:rsidRPr="00295DD5">
        <w:rPr>
          <w:rFonts w:cs="ADLaM Display"/>
          <w:color w:val="000000" w:themeColor="text1"/>
        </w:rPr>
        <w:t>String lName) {</w:t>
      </w:r>
    </w:p>
    <w:p w14:paraId="5F291D2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this.lName</w:t>
      </w:r>
      <w:proofErr w:type="gramEnd"/>
      <w:r w:rsidRPr="00295DD5">
        <w:rPr>
          <w:rFonts w:cs="ADLaM Display"/>
          <w:color w:val="000000" w:themeColor="text1"/>
        </w:rPr>
        <w:t xml:space="preserve"> = lName;</w:t>
      </w:r>
    </w:p>
    <w:p w14:paraId="4751448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13BFC31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void </w:t>
      </w:r>
      <w:proofErr w:type="gramStart"/>
      <w:r w:rsidRPr="00295DD5">
        <w:rPr>
          <w:rFonts w:cs="ADLaM Display"/>
          <w:color w:val="000000" w:themeColor="text1"/>
        </w:rPr>
        <w:t>setCNIC(</w:t>
      </w:r>
      <w:proofErr w:type="gramEnd"/>
      <w:r w:rsidRPr="00295DD5">
        <w:rPr>
          <w:rFonts w:cs="ADLaM Display"/>
          <w:color w:val="000000" w:themeColor="text1"/>
        </w:rPr>
        <w:t>String CNIC) {</w:t>
      </w:r>
    </w:p>
    <w:p w14:paraId="3EAB47F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this.fName</w:t>
      </w:r>
      <w:proofErr w:type="gramEnd"/>
      <w:r w:rsidRPr="00295DD5">
        <w:rPr>
          <w:rFonts w:cs="ADLaM Display"/>
          <w:color w:val="000000" w:themeColor="text1"/>
        </w:rPr>
        <w:t xml:space="preserve"> = fName;</w:t>
      </w:r>
    </w:p>
    <w:p w14:paraId="4BF4413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7477CD0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String </w:t>
      </w:r>
      <w:proofErr w:type="gramStart"/>
      <w:r w:rsidRPr="00295DD5">
        <w:rPr>
          <w:rFonts w:cs="ADLaM Display"/>
          <w:color w:val="000000" w:themeColor="text1"/>
        </w:rPr>
        <w:t>getfName(</w:t>
      </w:r>
      <w:proofErr w:type="gramEnd"/>
      <w:r w:rsidRPr="00295DD5">
        <w:rPr>
          <w:rFonts w:cs="ADLaM Display"/>
          <w:color w:val="000000" w:themeColor="text1"/>
        </w:rPr>
        <w:t>){</w:t>
      </w:r>
    </w:p>
    <w:p w14:paraId="33024A4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fName;</w:t>
      </w:r>
    </w:p>
    <w:p w14:paraId="79E88EF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69C249C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String </w:t>
      </w:r>
      <w:proofErr w:type="gramStart"/>
      <w:r w:rsidRPr="00295DD5">
        <w:rPr>
          <w:rFonts w:cs="ADLaM Display"/>
          <w:color w:val="000000" w:themeColor="text1"/>
        </w:rPr>
        <w:t>getlName(</w:t>
      </w:r>
      <w:proofErr w:type="gramEnd"/>
      <w:r w:rsidRPr="00295DD5">
        <w:rPr>
          <w:rFonts w:cs="ADLaM Display"/>
          <w:color w:val="000000" w:themeColor="text1"/>
        </w:rPr>
        <w:t>){</w:t>
      </w:r>
    </w:p>
    <w:p w14:paraId="5D95A81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lName;</w:t>
      </w:r>
    </w:p>
    <w:p w14:paraId="515F69A7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546514F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String </w:t>
      </w:r>
      <w:proofErr w:type="gramStart"/>
      <w:r w:rsidRPr="00295DD5">
        <w:rPr>
          <w:rFonts w:cs="ADLaM Display"/>
          <w:color w:val="000000" w:themeColor="text1"/>
        </w:rPr>
        <w:t>getCNIC(</w:t>
      </w:r>
      <w:proofErr w:type="gramEnd"/>
      <w:r w:rsidRPr="00295DD5">
        <w:rPr>
          <w:rFonts w:cs="ADLaM Display"/>
          <w:color w:val="000000" w:themeColor="text1"/>
        </w:rPr>
        <w:t>){</w:t>
      </w:r>
    </w:p>
    <w:p w14:paraId="44E1434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CNIC;</w:t>
      </w:r>
    </w:p>
    <w:p w14:paraId="10DE0F6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320270E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String </w:t>
      </w:r>
      <w:proofErr w:type="gramStart"/>
      <w:r w:rsidRPr="00295DD5">
        <w:rPr>
          <w:rFonts w:cs="ADLaM Display"/>
          <w:color w:val="000000" w:themeColor="text1"/>
        </w:rPr>
        <w:t>toString( )</w:t>
      </w:r>
      <w:proofErr w:type="gramEnd"/>
      <w:r w:rsidRPr="00295DD5">
        <w:rPr>
          <w:rFonts w:cs="ADLaM Display"/>
          <w:color w:val="000000" w:themeColor="text1"/>
        </w:rPr>
        <w:t xml:space="preserve"> {   </w:t>
      </w:r>
    </w:p>
    <w:p w14:paraId="22B269D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(fName + " " + lName + " CNIC# " + CNIC);</w:t>
      </w:r>
    </w:p>
    <w:p w14:paraId="31935D1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7D66D1C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double </w:t>
      </w:r>
      <w:proofErr w:type="gramStart"/>
      <w:r w:rsidRPr="00295DD5">
        <w:rPr>
          <w:rFonts w:cs="ADLaM Display"/>
          <w:color w:val="000000" w:themeColor="text1"/>
        </w:rPr>
        <w:t>earnings(</w:t>
      </w:r>
      <w:proofErr w:type="gramEnd"/>
      <w:r w:rsidRPr="00295DD5">
        <w:rPr>
          <w:rFonts w:cs="ADLaM Display"/>
          <w:color w:val="000000" w:themeColor="text1"/>
        </w:rPr>
        <w:t>){</w:t>
      </w:r>
    </w:p>
    <w:p w14:paraId="6C89E53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0.00;</w:t>
      </w:r>
    </w:p>
    <w:p w14:paraId="012BD5B0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09B17EE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}</w:t>
      </w:r>
    </w:p>
    <w:p w14:paraId="795E461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class SalariedEmployee extends Employee {</w:t>
      </w:r>
    </w:p>
    <w:p w14:paraId="30B32A4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private double weeklySalary;</w:t>
      </w:r>
    </w:p>
    <w:p w14:paraId="646A6A5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</w:p>
    <w:p w14:paraId="617D94E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SalariedEmployee(</w:t>
      </w:r>
      <w:proofErr w:type="gramEnd"/>
      <w:r w:rsidRPr="00295DD5">
        <w:rPr>
          <w:rFonts w:cs="ADLaM Display"/>
          <w:color w:val="000000" w:themeColor="text1"/>
        </w:rPr>
        <w:t>String fName, String lName, String CNIC, double weeklySalary){</w:t>
      </w:r>
    </w:p>
    <w:p w14:paraId="29C6E000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super(</w:t>
      </w:r>
      <w:proofErr w:type="gramEnd"/>
      <w:r w:rsidRPr="00295DD5">
        <w:rPr>
          <w:rFonts w:cs="ADLaM Display"/>
          <w:color w:val="000000" w:themeColor="text1"/>
        </w:rPr>
        <w:t>fName, lName, CNIC);</w:t>
      </w:r>
    </w:p>
    <w:p w14:paraId="4D8C37A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this.weeklySalary</w:t>
      </w:r>
      <w:proofErr w:type="gramEnd"/>
      <w:r w:rsidRPr="00295DD5">
        <w:rPr>
          <w:rFonts w:cs="ADLaM Display"/>
          <w:color w:val="000000" w:themeColor="text1"/>
        </w:rPr>
        <w:t xml:space="preserve"> = weeklySalary;</w:t>
      </w:r>
    </w:p>
    <w:p w14:paraId="1740628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1C10B2D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SalariedEmployee(</w:t>
      </w:r>
      <w:proofErr w:type="gramEnd"/>
      <w:r w:rsidRPr="00295DD5">
        <w:rPr>
          <w:rFonts w:cs="ADLaM Display"/>
          <w:color w:val="000000" w:themeColor="text1"/>
        </w:rPr>
        <w:t>){}</w:t>
      </w:r>
    </w:p>
    <w:p w14:paraId="47AA3EE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</w:p>
    <w:p w14:paraId="693CA28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void </w:t>
      </w:r>
      <w:proofErr w:type="gramStart"/>
      <w:r w:rsidRPr="00295DD5">
        <w:rPr>
          <w:rFonts w:cs="ADLaM Display"/>
          <w:color w:val="000000" w:themeColor="text1"/>
        </w:rPr>
        <w:t>setweeklySalary(</w:t>
      </w:r>
      <w:proofErr w:type="gramEnd"/>
      <w:r w:rsidRPr="00295DD5">
        <w:rPr>
          <w:rFonts w:cs="ADLaM Display"/>
          <w:color w:val="000000" w:themeColor="text1"/>
        </w:rPr>
        <w:t>double sal) {</w:t>
      </w:r>
    </w:p>
    <w:p w14:paraId="5633D0C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if(</w:t>
      </w:r>
      <w:proofErr w:type="gramEnd"/>
      <w:r w:rsidRPr="00295DD5">
        <w:rPr>
          <w:rFonts w:cs="ADLaM Display"/>
          <w:color w:val="000000" w:themeColor="text1"/>
        </w:rPr>
        <w:t>sal &lt; 0) {</w:t>
      </w:r>
    </w:p>
    <w:p w14:paraId="1CDC99C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System.out.print("Weekly Salary </w:t>
      </w:r>
      <w:proofErr w:type="gramStart"/>
      <w:r w:rsidRPr="00295DD5">
        <w:rPr>
          <w:rFonts w:cs="ADLaM Display"/>
          <w:color w:val="000000" w:themeColor="text1"/>
        </w:rPr>
        <w:t>cant</w:t>
      </w:r>
      <w:proofErr w:type="gramEnd"/>
      <w:r w:rsidRPr="00295DD5">
        <w:rPr>
          <w:rFonts w:cs="ADLaM Display"/>
          <w:color w:val="000000" w:themeColor="text1"/>
        </w:rPr>
        <w:t xml:space="preserve"> be negative");</w:t>
      </w:r>
    </w:p>
    <w:p w14:paraId="5603AE4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66418480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weeklySalary = sal;</w:t>
      </w:r>
    </w:p>
    <w:p w14:paraId="7A8510D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lastRenderedPageBreak/>
        <w:tab/>
        <w:t>}</w:t>
      </w:r>
    </w:p>
    <w:p w14:paraId="5DE503D7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double </w:t>
      </w:r>
      <w:proofErr w:type="gramStart"/>
      <w:r w:rsidRPr="00295DD5">
        <w:rPr>
          <w:rFonts w:cs="ADLaM Display"/>
          <w:color w:val="000000" w:themeColor="text1"/>
        </w:rPr>
        <w:t>getWeeklySalary(</w:t>
      </w:r>
      <w:proofErr w:type="gramEnd"/>
      <w:r w:rsidRPr="00295DD5">
        <w:rPr>
          <w:rFonts w:cs="ADLaM Display"/>
          <w:color w:val="000000" w:themeColor="text1"/>
        </w:rPr>
        <w:t>){</w:t>
      </w:r>
    </w:p>
    <w:p w14:paraId="35D13E3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weeklySalary;</w:t>
      </w:r>
    </w:p>
    <w:p w14:paraId="374CF8D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1EF3D5D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</w:p>
    <w:p w14:paraId="0B5F11E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String </w:t>
      </w:r>
      <w:proofErr w:type="gramStart"/>
      <w:r w:rsidRPr="00295DD5">
        <w:rPr>
          <w:rFonts w:cs="ADLaM Display"/>
          <w:color w:val="000000" w:themeColor="text1"/>
        </w:rPr>
        <w:t>toString(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593F0710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return "\nSalaried employee: " + </w:t>
      </w:r>
      <w:proofErr w:type="gramStart"/>
      <w:r w:rsidRPr="00295DD5">
        <w:rPr>
          <w:rFonts w:cs="ADLaM Display"/>
          <w:color w:val="000000" w:themeColor="text1"/>
        </w:rPr>
        <w:t>super.toString</w:t>
      </w:r>
      <w:proofErr w:type="gramEnd"/>
      <w:r w:rsidRPr="00295DD5">
        <w:rPr>
          <w:rFonts w:cs="ADLaM Display"/>
          <w:color w:val="000000" w:themeColor="text1"/>
        </w:rPr>
        <w:t>();</w:t>
      </w:r>
    </w:p>
    <w:p w14:paraId="61FECE7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0743D3BF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double </w:t>
      </w:r>
      <w:proofErr w:type="gramStart"/>
      <w:r w:rsidRPr="00295DD5">
        <w:rPr>
          <w:rFonts w:cs="ADLaM Display"/>
          <w:color w:val="000000" w:themeColor="text1"/>
        </w:rPr>
        <w:t>earnings(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501F0D6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weeklySalary;</w:t>
      </w:r>
    </w:p>
    <w:p w14:paraId="5252A33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474BD9D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}</w:t>
      </w:r>
    </w:p>
    <w:p w14:paraId="43F189D7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 xml:space="preserve">class HourlyEmployee extends </w:t>
      </w:r>
      <w:proofErr w:type="gramStart"/>
      <w:r w:rsidRPr="00295DD5">
        <w:rPr>
          <w:rFonts w:cs="ADLaM Display"/>
          <w:color w:val="000000" w:themeColor="text1"/>
        </w:rPr>
        <w:t>Employee{</w:t>
      </w:r>
      <w:proofErr w:type="gramEnd"/>
    </w:p>
    <w:p w14:paraId="2441CA6F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private double wage;</w:t>
      </w:r>
    </w:p>
    <w:p w14:paraId="0AFFC930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private double hours;</w:t>
      </w:r>
    </w:p>
    <w:p w14:paraId="11D5E72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56112C77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HourlyEmployee(</w:t>
      </w:r>
      <w:proofErr w:type="gramEnd"/>
      <w:r w:rsidRPr="00295DD5">
        <w:rPr>
          <w:rFonts w:cs="ADLaM Display"/>
          <w:color w:val="000000" w:themeColor="text1"/>
        </w:rPr>
        <w:t>String fName, String lName, String CNIC, double wage, double hours){</w:t>
      </w:r>
    </w:p>
    <w:p w14:paraId="6BE3A9A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super(</w:t>
      </w:r>
      <w:proofErr w:type="gramEnd"/>
      <w:r w:rsidRPr="00295DD5">
        <w:rPr>
          <w:rFonts w:cs="ADLaM Display"/>
          <w:color w:val="000000" w:themeColor="text1"/>
        </w:rPr>
        <w:t>fName, lName, CNIC);</w:t>
      </w:r>
    </w:p>
    <w:p w14:paraId="17F005A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this.wage</w:t>
      </w:r>
      <w:proofErr w:type="gramEnd"/>
      <w:r w:rsidRPr="00295DD5">
        <w:rPr>
          <w:rFonts w:cs="ADLaM Display"/>
          <w:color w:val="000000" w:themeColor="text1"/>
        </w:rPr>
        <w:t xml:space="preserve"> = wage;</w:t>
      </w:r>
    </w:p>
    <w:p w14:paraId="6E164C2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this.hours</w:t>
      </w:r>
      <w:proofErr w:type="gramEnd"/>
      <w:r w:rsidRPr="00295DD5">
        <w:rPr>
          <w:rFonts w:cs="ADLaM Display"/>
          <w:color w:val="000000" w:themeColor="text1"/>
        </w:rPr>
        <w:t xml:space="preserve"> = hours;</w:t>
      </w:r>
    </w:p>
    <w:p w14:paraId="68748EF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5A9DA46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HourlyEmployee(</w:t>
      </w:r>
      <w:proofErr w:type="gramEnd"/>
      <w:r w:rsidRPr="00295DD5">
        <w:rPr>
          <w:rFonts w:cs="ADLaM Display"/>
          <w:color w:val="000000" w:themeColor="text1"/>
        </w:rPr>
        <w:t>){}</w:t>
      </w:r>
    </w:p>
    <w:p w14:paraId="6CB9A56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290AC53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void </w:t>
      </w:r>
      <w:proofErr w:type="gramStart"/>
      <w:r w:rsidRPr="00295DD5">
        <w:rPr>
          <w:rFonts w:cs="ADLaM Display"/>
          <w:color w:val="000000" w:themeColor="text1"/>
        </w:rPr>
        <w:t>setWage(</w:t>
      </w:r>
      <w:proofErr w:type="gramEnd"/>
      <w:r w:rsidRPr="00295DD5">
        <w:rPr>
          <w:rFonts w:cs="ADLaM Display"/>
          <w:color w:val="000000" w:themeColor="text1"/>
        </w:rPr>
        <w:t>double wage) {</w:t>
      </w:r>
    </w:p>
    <w:p w14:paraId="1D3CD1B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this.wage</w:t>
      </w:r>
      <w:proofErr w:type="gramEnd"/>
      <w:r w:rsidRPr="00295DD5">
        <w:rPr>
          <w:rFonts w:cs="ADLaM Display"/>
          <w:color w:val="000000" w:themeColor="text1"/>
        </w:rPr>
        <w:t xml:space="preserve"> = wage;</w:t>
      </w:r>
    </w:p>
    <w:p w14:paraId="4146CB5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53F3FC0F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void </w:t>
      </w:r>
      <w:proofErr w:type="gramStart"/>
      <w:r w:rsidRPr="00295DD5">
        <w:rPr>
          <w:rFonts w:cs="ADLaM Display"/>
          <w:color w:val="000000" w:themeColor="text1"/>
        </w:rPr>
        <w:t>setHours(</w:t>
      </w:r>
      <w:proofErr w:type="gramEnd"/>
      <w:r w:rsidRPr="00295DD5">
        <w:rPr>
          <w:rFonts w:cs="ADLaM Display"/>
          <w:color w:val="000000" w:themeColor="text1"/>
        </w:rPr>
        <w:t>double hours) {</w:t>
      </w:r>
    </w:p>
    <w:p w14:paraId="5219A66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this.hours</w:t>
      </w:r>
      <w:proofErr w:type="gramEnd"/>
      <w:r w:rsidRPr="00295DD5">
        <w:rPr>
          <w:rFonts w:cs="ADLaM Display"/>
          <w:color w:val="000000" w:themeColor="text1"/>
        </w:rPr>
        <w:t xml:space="preserve"> = hours;</w:t>
      </w:r>
    </w:p>
    <w:p w14:paraId="3D11F79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75552A5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double </w:t>
      </w:r>
      <w:proofErr w:type="gramStart"/>
      <w:r w:rsidRPr="00295DD5">
        <w:rPr>
          <w:rFonts w:cs="ADLaM Display"/>
          <w:color w:val="000000" w:themeColor="text1"/>
        </w:rPr>
        <w:t>setWage(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5F45F91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wage;</w:t>
      </w:r>
    </w:p>
    <w:p w14:paraId="1A71A4B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14C91DF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double </w:t>
      </w:r>
      <w:proofErr w:type="gramStart"/>
      <w:r w:rsidRPr="00295DD5">
        <w:rPr>
          <w:rFonts w:cs="ADLaM Display"/>
          <w:color w:val="000000" w:themeColor="text1"/>
        </w:rPr>
        <w:t>setHours(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028FF8AF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hours;</w:t>
      </w:r>
    </w:p>
    <w:p w14:paraId="6844048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146E764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String </w:t>
      </w:r>
      <w:proofErr w:type="gramStart"/>
      <w:r w:rsidRPr="00295DD5">
        <w:rPr>
          <w:rFonts w:cs="ADLaM Display"/>
          <w:color w:val="000000" w:themeColor="text1"/>
        </w:rPr>
        <w:t>toString(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6CBD4ED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“\nHourly employee</w:t>
      </w:r>
      <w:proofErr w:type="gramStart"/>
      <w:r w:rsidRPr="00295DD5">
        <w:rPr>
          <w:rFonts w:cs="ADLaM Display"/>
          <w:color w:val="000000" w:themeColor="text1"/>
        </w:rPr>
        <w:t>: ”</w:t>
      </w:r>
      <w:proofErr w:type="gramEnd"/>
      <w:r w:rsidRPr="00295DD5">
        <w:rPr>
          <w:rFonts w:cs="ADLaM Display"/>
          <w:color w:val="000000" w:themeColor="text1"/>
        </w:rPr>
        <w:t xml:space="preserve"> + super.toString();</w:t>
      </w:r>
    </w:p>
    <w:p w14:paraId="3586C3B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0E0FC22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double </w:t>
      </w:r>
      <w:proofErr w:type="gramStart"/>
      <w:r w:rsidRPr="00295DD5">
        <w:rPr>
          <w:rFonts w:cs="ADLaM Display"/>
          <w:color w:val="000000" w:themeColor="text1"/>
        </w:rPr>
        <w:t>earnings(</w:t>
      </w:r>
      <w:proofErr w:type="gramEnd"/>
      <w:r w:rsidRPr="00295DD5">
        <w:rPr>
          <w:rFonts w:cs="ADLaM Display"/>
          <w:color w:val="000000" w:themeColor="text1"/>
        </w:rPr>
        <w:t xml:space="preserve">) { </w:t>
      </w:r>
    </w:p>
    <w:p w14:paraId="0D9887F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if (hours &lt;= </w:t>
      </w:r>
      <w:proofErr w:type="gramStart"/>
      <w:r w:rsidRPr="00295DD5">
        <w:rPr>
          <w:rFonts w:cs="ADLaM Display"/>
          <w:color w:val="000000" w:themeColor="text1"/>
        </w:rPr>
        <w:t>40){</w:t>
      </w:r>
      <w:proofErr w:type="gramEnd"/>
      <w:r w:rsidRPr="00295DD5">
        <w:rPr>
          <w:rFonts w:cs="ADLaM Display"/>
          <w:color w:val="000000" w:themeColor="text1"/>
        </w:rPr>
        <w:t xml:space="preserve"> </w:t>
      </w:r>
    </w:p>
    <w:p w14:paraId="2FA41BB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wage * hours;</w:t>
      </w:r>
    </w:p>
    <w:p w14:paraId="45C81C4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28F2106F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else { </w:t>
      </w:r>
    </w:p>
    <w:p w14:paraId="696D4C1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40*wage + (hours-</w:t>
      </w:r>
      <w:proofErr w:type="gramStart"/>
      <w:r w:rsidRPr="00295DD5">
        <w:rPr>
          <w:rFonts w:cs="ADLaM Display"/>
          <w:color w:val="000000" w:themeColor="text1"/>
        </w:rPr>
        <w:t>40)*</w:t>
      </w:r>
      <w:proofErr w:type="gramEnd"/>
      <w:r w:rsidRPr="00295DD5">
        <w:rPr>
          <w:rFonts w:cs="ADLaM Display"/>
          <w:color w:val="000000" w:themeColor="text1"/>
        </w:rPr>
        <w:t xml:space="preserve">wage*1.5; </w:t>
      </w:r>
    </w:p>
    <w:p w14:paraId="210CD910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04EFF1F7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0422383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}</w:t>
      </w:r>
    </w:p>
    <w:p w14:paraId="2FD38B9F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 xml:space="preserve">class CommissionEmployee extends </w:t>
      </w:r>
      <w:proofErr w:type="gramStart"/>
      <w:r w:rsidRPr="00295DD5">
        <w:rPr>
          <w:rFonts w:cs="ADLaM Display"/>
          <w:color w:val="000000" w:themeColor="text1"/>
        </w:rPr>
        <w:t>Employee{</w:t>
      </w:r>
      <w:proofErr w:type="gramEnd"/>
    </w:p>
    <w:p w14:paraId="61A00CF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private double grossSales;</w:t>
      </w:r>
    </w:p>
    <w:p w14:paraId="541ED83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private double commissionRate;</w:t>
      </w:r>
    </w:p>
    <w:p w14:paraId="3E58B5E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</w:p>
    <w:p w14:paraId="6C48350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CommissionEmployee(</w:t>
      </w:r>
      <w:proofErr w:type="gramEnd"/>
      <w:r w:rsidRPr="00295DD5">
        <w:rPr>
          <w:rFonts w:cs="ADLaM Display"/>
          <w:color w:val="000000" w:themeColor="text1"/>
        </w:rPr>
        <w:t>String fName, String lName, String CNIC, double grossSales, double commissionRate){</w:t>
      </w:r>
    </w:p>
    <w:p w14:paraId="2927A8B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super(</w:t>
      </w:r>
      <w:proofErr w:type="gramEnd"/>
      <w:r w:rsidRPr="00295DD5">
        <w:rPr>
          <w:rFonts w:cs="ADLaM Display"/>
          <w:color w:val="000000" w:themeColor="text1"/>
        </w:rPr>
        <w:t>fName, lName, CNIC);</w:t>
      </w:r>
    </w:p>
    <w:p w14:paraId="71800D2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this.grossSales</w:t>
      </w:r>
      <w:proofErr w:type="gramEnd"/>
      <w:r w:rsidRPr="00295DD5">
        <w:rPr>
          <w:rFonts w:cs="ADLaM Display"/>
          <w:color w:val="000000" w:themeColor="text1"/>
        </w:rPr>
        <w:t xml:space="preserve"> = grossSales;</w:t>
      </w:r>
    </w:p>
    <w:p w14:paraId="5884A1F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this.commissionRate</w:t>
      </w:r>
      <w:proofErr w:type="gramEnd"/>
      <w:r w:rsidRPr="00295DD5">
        <w:rPr>
          <w:rFonts w:cs="ADLaM Display"/>
          <w:color w:val="000000" w:themeColor="text1"/>
        </w:rPr>
        <w:t xml:space="preserve"> = commissionRate;</w:t>
      </w:r>
    </w:p>
    <w:p w14:paraId="7346B860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7B1C42C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CommissionEmployee(</w:t>
      </w:r>
      <w:proofErr w:type="gramEnd"/>
      <w:r w:rsidRPr="00295DD5">
        <w:rPr>
          <w:rFonts w:cs="ADLaM Display"/>
          <w:color w:val="000000" w:themeColor="text1"/>
        </w:rPr>
        <w:t>){}</w:t>
      </w:r>
    </w:p>
    <w:p w14:paraId="063B52C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</w:p>
    <w:p w14:paraId="2CE30E2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lastRenderedPageBreak/>
        <w:tab/>
        <w:t xml:space="preserve">public void </w:t>
      </w:r>
      <w:proofErr w:type="gramStart"/>
      <w:r w:rsidRPr="00295DD5">
        <w:rPr>
          <w:rFonts w:cs="ADLaM Display"/>
          <w:color w:val="000000" w:themeColor="text1"/>
        </w:rPr>
        <w:t>setgrossSales(</w:t>
      </w:r>
      <w:proofErr w:type="gramEnd"/>
      <w:r w:rsidRPr="00295DD5">
        <w:rPr>
          <w:rFonts w:cs="ADLaM Display"/>
          <w:color w:val="000000" w:themeColor="text1"/>
        </w:rPr>
        <w:t>double grossSales) {</w:t>
      </w:r>
    </w:p>
    <w:p w14:paraId="1DA1FB8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this.grossSales</w:t>
      </w:r>
      <w:proofErr w:type="gramEnd"/>
      <w:r w:rsidRPr="00295DD5">
        <w:rPr>
          <w:rFonts w:cs="ADLaM Display"/>
          <w:color w:val="000000" w:themeColor="text1"/>
        </w:rPr>
        <w:t xml:space="preserve"> = grossSales;</w:t>
      </w:r>
    </w:p>
    <w:p w14:paraId="6A3B475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7F2C40D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void </w:t>
      </w:r>
      <w:proofErr w:type="gramStart"/>
      <w:r w:rsidRPr="00295DD5">
        <w:rPr>
          <w:rFonts w:cs="ADLaM Display"/>
          <w:color w:val="000000" w:themeColor="text1"/>
        </w:rPr>
        <w:t>setcommissionRate(</w:t>
      </w:r>
      <w:proofErr w:type="gramEnd"/>
      <w:r w:rsidRPr="00295DD5">
        <w:rPr>
          <w:rFonts w:cs="ADLaM Display"/>
          <w:color w:val="000000" w:themeColor="text1"/>
        </w:rPr>
        <w:t>double commissionRate) {</w:t>
      </w:r>
    </w:p>
    <w:p w14:paraId="5FBFBA4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this.grossSales</w:t>
      </w:r>
      <w:proofErr w:type="gramEnd"/>
      <w:r w:rsidRPr="00295DD5">
        <w:rPr>
          <w:rFonts w:cs="ADLaM Display"/>
          <w:color w:val="000000" w:themeColor="text1"/>
        </w:rPr>
        <w:t xml:space="preserve"> = commissionRate;</w:t>
      </w:r>
    </w:p>
    <w:p w14:paraId="595A886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01303B0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double </w:t>
      </w:r>
      <w:proofErr w:type="gramStart"/>
      <w:r w:rsidRPr="00295DD5">
        <w:rPr>
          <w:rFonts w:cs="ADLaM Display"/>
          <w:color w:val="000000" w:themeColor="text1"/>
        </w:rPr>
        <w:t>getgrossSales(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325634D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grossSales;</w:t>
      </w:r>
    </w:p>
    <w:p w14:paraId="303520A0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0131724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double </w:t>
      </w:r>
      <w:proofErr w:type="gramStart"/>
      <w:r w:rsidRPr="00295DD5">
        <w:rPr>
          <w:rFonts w:cs="ADLaM Display"/>
          <w:color w:val="000000" w:themeColor="text1"/>
        </w:rPr>
        <w:t>getcommissionRate(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60F9EF4F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commissionRate;</w:t>
      </w:r>
    </w:p>
    <w:p w14:paraId="6F5EA64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1D1D765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</w:p>
    <w:p w14:paraId="0E52AAC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String </w:t>
      </w:r>
      <w:proofErr w:type="gramStart"/>
      <w:r w:rsidRPr="00295DD5">
        <w:rPr>
          <w:rFonts w:cs="ADLaM Display"/>
          <w:color w:val="000000" w:themeColor="text1"/>
        </w:rPr>
        <w:t>toString(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146E315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return "\nCommission employee: " + </w:t>
      </w:r>
      <w:proofErr w:type="gramStart"/>
      <w:r w:rsidRPr="00295DD5">
        <w:rPr>
          <w:rFonts w:cs="ADLaM Display"/>
          <w:color w:val="000000" w:themeColor="text1"/>
        </w:rPr>
        <w:t>super.toString</w:t>
      </w:r>
      <w:proofErr w:type="gramEnd"/>
      <w:r w:rsidRPr="00295DD5">
        <w:rPr>
          <w:rFonts w:cs="ADLaM Display"/>
          <w:color w:val="000000" w:themeColor="text1"/>
        </w:rPr>
        <w:t>();</w:t>
      </w:r>
    </w:p>
    <w:p w14:paraId="6268A8E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6424AA3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double </w:t>
      </w:r>
      <w:proofErr w:type="gramStart"/>
      <w:r w:rsidRPr="00295DD5">
        <w:rPr>
          <w:rFonts w:cs="ADLaM Display"/>
          <w:color w:val="000000" w:themeColor="text1"/>
        </w:rPr>
        <w:t>earnings(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6DA3DDD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grossSales * commissionRate;</w:t>
      </w:r>
    </w:p>
    <w:p w14:paraId="42819E3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019EED5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}</w:t>
      </w:r>
    </w:p>
    <w:p w14:paraId="4904AC4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 xml:space="preserve">class BasePlusCommissionEmployee extends </w:t>
      </w:r>
      <w:proofErr w:type="gramStart"/>
      <w:r w:rsidRPr="00295DD5">
        <w:rPr>
          <w:rFonts w:cs="ADLaM Display"/>
          <w:color w:val="000000" w:themeColor="text1"/>
        </w:rPr>
        <w:t>CommissionEmployee{</w:t>
      </w:r>
      <w:proofErr w:type="gramEnd"/>
    </w:p>
    <w:p w14:paraId="5352E38F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private double baseSalary;</w:t>
      </w:r>
    </w:p>
    <w:p w14:paraId="2DF0C53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</w:p>
    <w:p w14:paraId="08CB51F0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BasePlusCommissionEmployee(</w:t>
      </w:r>
      <w:proofErr w:type="gramEnd"/>
      <w:r w:rsidRPr="00295DD5">
        <w:rPr>
          <w:rFonts w:cs="ADLaM Display"/>
          <w:color w:val="000000" w:themeColor="text1"/>
        </w:rPr>
        <w:t>String fName, String lName, String CNIC, double grossSales, double commissionRate, double baseSalary){</w:t>
      </w:r>
    </w:p>
    <w:p w14:paraId="7B130E1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super(</w:t>
      </w:r>
      <w:proofErr w:type="gramEnd"/>
      <w:r w:rsidRPr="00295DD5">
        <w:rPr>
          <w:rFonts w:cs="ADLaM Display"/>
          <w:color w:val="000000" w:themeColor="text1"/>
        </w:rPr>
        <w:t>fName, lName, CNIC, grossSales, commissionRate);</w:t>
      </w:r>
    </w:p>
    <w:p w14:paraId="250FB6F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this.baseSalary</w:t>
      </w:r>
      <w:proofErr w:type="gramEnd"/>
      <w:r w:rsidRPr="00295DD5">
        <w:rPr>
          <w:rFonts w:cs="ADLaM Display"/>
          <w:color w:val="000000" w:themeColor="text1"/>
        </w:rPr>
        <w:t xml:space="preserve"> = baseSalary;</w:t>
      </w:r>
    </w:p>
    <w:p w14:paraId="66EBB17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7B0527B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BasePlusCommissionEmployee(</w:t>
      </w:r>
      <w:proofErr w:type="gramEnd"/>
      <w:r w:rsidRPr="00295DD5">
        <w:rPr>
          <w:rFonts w:cs="ADLaM Display"/>
          <w:color w:val="000000" w:themeColor="text1"/>
        </w:rPr>
        <w:t>){}</w:t>
      </w:r>
    </w:p>
    <w:p w14:paraId="0FD12B0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</w:p>
    <w:p w14:paraId="666CE1D7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void </w:t>
      </w:r>
      <w:proofErr w:type="gramStart"/>
      <w:r w:rsidRPr="00295DD5">
        <w:rPr>
          <w:rFonts w:cs="ADLaM Display"/>
          <w:color w:val="000000" w:themeColor="text1"/>
        </w:rPr>
        <w:t>setbaseSalary(</w:t>
      </w:r>
      <w:proofErr w:type="gramEnd"/>
      <w:r w:rsidRPr="00295DD5">
        <w:rPr>
          <w:rFonts w:cs="ADLaM Display"/>
          <w:color w:val="000000" w:themeColor="text1"/>
        </w:rPr>
        <w:t>double sal) {</w:t>
      </w:r>
    </w:p>
    <w:p w14:paraId="7A20F2AF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if(</w:t>
      </w:r>
      <w:proofErr w:type="gramEnd"/>
      <w:r w:rsidRPr="00295DD5">
        <w:rPr>
          <w:rFonts w:cs="ADLaM Display"/>
          <w:color w:val="000000" w:themeColor="text1"/>
        </w:rPr>
        <w:t>sal &lt; 0) {</w:t>
      </w:r>
    </w:p>
    <w:p w14:paraId="5D0B0DE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System.out.print("Base Salary </w:t>
      </w:r>
      <w:proofErr w:type="gramStart"/>
      <w:r w:rsidRPr="00295DD5">
        <w:rPr>
          <w:rFonts w:cs="ADLaM Display"/>
          <w:color w:val="000000" w:themeColor="text1"/>
        </w:rPr>
        <w:t>cant</w:t>
      </w:r>
      <w:proofErr w:type="gramEnd"/>
      <w:r w:rsidRPr="00295DD5">
        <w:rPr>
          <w:rFonts w:cs="ADLaM Display"/>
          <w:color w:val="000000" w:themeColor="text1"/>
        </w:rPr>
        <w:t xml:space="preserve"> be negative");</w:t>
      </w:r>
    </w:p>
    <w:p w14:paraId="0C2100C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6928A6E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baseSalary = sal;</w:t>
      </w:r>
    </w:p>
    <w:p w14:paraId="5798552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0A083D9F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double </w:t>
      </w:r>
      <w:proofErr w:type="gramStart"/>
      <w:r w:rsidRPr="00295DD5">
        <w:rPr>
          <w:rFonts w:cs="ADLaM Display"/>
          <w:color w:val="000000" w:themeColor="text1"/>
        </w:rPr>
        <w:t>getbaseSalary(</w:t>
      </w:r>
      <w:proofErr w:type="gramEnd"/>
      <w:r w:rsidRPr="00295DD5">
        <w:rPr>
          <w:rFonts w:cs="ADLaM Display"/>
          <w:color w:val="000000" w:themeColor="text1"/>
        </w:rPr>
        <w:t>){</w:t>
      </w:r>
    </w:p>
    <w:p w14:paraId="7930BEE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baseSalary;</w:t>
      </w:r>
    </w:p>
    <w:p w14:paraId="5E194C7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0B98087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String </w:t>
      </w:r>
      <w:proofErr w:type="gramStart"/>
      <w:r w:rsidRPr="00295DD5">
        <w:rPr>
          <w:rFonts w:cs="ADLaM Display"/>
          <w:color w:val="000000" w:themeColor="text1"/>
        </w:rPr>
        <w:t>toString(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628A7C4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return "\nBase plus Commission employee: " + </w:t>
      </w:r>
      <w:proofErr w:type="gramStart"/>
      <w:r w:rsidRPr="00295DD5">
        <w:rPr>
          <w:rFonts w:cs="ADLaM Display"/>
          <w:color w:val="000000" w:themeColor="text1"/>
        </w:rPr>
        <w:t>super.toString</w:t>
      </w:r>
      <w:proofErr w:type="gramEnd"/>
      <w:r w:rsidRPr="00295DD5">
        <w:rPr>
          <w:rFonts w:cs="ADLaM Display"/>
          <w:color w:val="000000" w:themeColor="text1"/>
        </w:rPr>
        <w:t>();</w:t>
      </w:r>
    </w:p>
    <w:p w14:paraId="75CE739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0C35C38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double </w:t>
      </w:r>
      <w:proofErr w:type="gramStart"/>
      <w:r w:rsidRPr="00295DD5">
        <w:rPr>
          <w:rFonts w:cs="ADLaM Display"/>
          <w:color w:val="000000" w:themeColor="text1"/>
        </w:rPr>
        <w:t>earnings(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059B9B3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return baseSalary + </w:t>
      </w:r>
      <w:proofErr w:type="gramStart"/>
      <w:r w:rsidRPr="00295DD5">
        <w:rPr>
          <w:rFonts w:cs="ADLaM Display"/>
          <w:color w:val="000000" w:themeColor="text1"/>
        </w:rPr>
        <w:t>super.earnings</w:t>
      </w:r>
      <w:proofErr w:type="gramEnd"/>
      <w:r w:rsidRPr="00295DD5">
        <w:rPr>
          <w:rFonts w:cs="ADLaM Display"/>
          <w:color w:val="000000" w:themeColor="text1"/>
        </w:rPr>
        <w:t>();</w:t>
      </w:r>
    </w:p>
    <w:p w14:paraId="3D9E6027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7FDB837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}</w:t>
      </w:r>
    </w:p>
    <w:p w14:paraId="234F817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 xml:space="preserve">public class Q2PayRollSystemTest {  </w:t>
      </w:r>
    </w:p>
    <w:p w14:paraId="3C276BA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static void main (String [] args) {   </w:t>
      </w:r>
    </w:p>
    <w:p w14:paraId="4F59DE4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Employee firstEmployee = new </w:t>
      </w:r>
      <w:proofErr w:type="gramStart"/>
      <w:r w:rsidRPr="00295DD5">
        <w:rPr>
          <w:rFonts w:cs="ADLaM Display"/>
          <w:color w:val="000000" w:themeColor="text1"/>
        </w:rPr>
        <w:t>SalariedEmployee(</w:t>
      </w:r>
      <w:proofErr w:type="gramEnd"/>
      <w:r w:rsidRPr="00295DD5">
        <w:rPr>
          <w:rFonts w:cs="ADLaM Display"/>
          <w:color w:val="000000" w:themeColor="text1"/>
        </w:rPr>
        <w:t xml:space="preserve">"Muhammad" ,"Ali","11111-1111", 800.00 );   </w:t>
      </w:r>
    </w:p>
    <w:p w14:paraId="45B21ABF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Employee secondEmployee = new </w:t>
      </w:r>
      <w:proofErr w:type="gramStart"/>
      <w:r w:rsidRPr="00295DD5">
        <w:rPr>
          <w:rFonts w:cs="ADLaM Display"/>
          <w:color w:val="000000" w:themeColor="text1"/>
        </w:rPr>
        <w:t>CommissionEmployee(</w:t>
      </w:r>
      <w:proofErr w:type="gramEnd"/>
      <w:r w:rsidRPr="00295DD5">
        <w:rPr>
          <w:rFonts w:cs="ADLaM Display"/>
          <w:color w:val="000000" w:themeColor="text1"/>
        </w:rPr>
        <w:t xml:space="preserve">"Tarwan" ,"Kumar", "222-22-2222", 10000, 0.06);   </w:t>
      </w:r>
    </w:p>
    <w:p w14:paraId="5CB8E50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Employee thirdEmployee = new </w:t>
      </w:r>
      <w:proofErr w:type="gramStart"/>
      <w:r w:rsidRPr="00295DD5">
        <w:rPr>
          <w:rFonts w:cs="ADLaM Display"/>
          <w:color w:val="000000" w:themeColor="text1"/>
        </w:rPr>
        <w:t>BasePlusCommissionEmployee(</w:t>
      </w:r>
      <w:proofErr w:type="gramEnd"/>
      <w:r w:rsidRPr="00295DD5">
        <w:rPr>
          <w:rFonts w:cs="ADLaM Display"/>
          <w:color w:val="000000" w:themeColor="text1"/>
        </w:rPr>
        <w:t xml:space="preserve">"Fabeeha", "Fatima", "333-33-3333", 5000 , 0.04 , 300 );   </w:t>
      </w:r>
    </w:p>
    <w:p w14:paraId="3C364C7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Employee fourthEmployee = new </w:t>
      </w:r>
      <w:proofErr w:type="gramStart"/>
      <w:r w:rsidRPr="00295DD5">
        <w:rPr>
          <w:rFonts w:cs="ADLaM Display"/>
          <w:color w:val="000000" w:themeColor="text1"/>
        </w:rPr>
        <w:t>HourlyEmployee( "</w:t>
      </w:r>
      <w:proofErr w:type="gramEnd"/>
      <w:r w:rsidRPr="00295DD5">
        <w:rPr>
          <w:rFonts w:cs="ADLaM Display"/>
          <w:color w:val="000000" w:themeColor="text1"/>
        </w:rPr>
        <w:t xml:space="preserve">Hasnain" , "Ali", "444-44-4444" , 16.75 , 40);   </w:t>
      </w:r>
    </w:p>
    <w:p w14:paraId="0A20BA7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// polymorphism: calling </w:t>
      </w:r>
      <w:proofErr w:type="gramStart"/>
      <w:r w:rsidRPr="00295DD5">
        <w:rPr>
          <w:rFonts w:cs="ADLaM Display"/>
          <w:color w:val="000000" w:themeColor="text1"/>
        </w:rPr>
        <w:t>toString(</w:t>
      </w:r>
      <w:proofErr w:type="gramEnd"/>
      <w:r w:rsidRPr="00295DD5">
        <w:rPr>
          <w:rFonts w:cs="ADLaM Display"/>
          <w:color w:val="000000" w:themeColor="text1"/>
        </w:rPr>
        <w:t>) and earning() on Employee’s reference</w:t>
      </w:r>
    </w:p>
    <w:p w14:paraId="249F22E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System.out.println(firstEmployee);   </w:t>
      </w:r>
    </w:p>
    <w:p w14:paraId="080ADB6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System.out.println(firstEmployee.earnings());   </w:t>
      </w:r>
    </w:p>
    <w:p w14:paraId="2390A07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System.out.println(secondEmployee);   </w:t>
      </w:r>
    </w:p>
    <w:p w14:paraId="7E68D41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lastRenderedPageBreak/>
        <w:tab/>
      </w:r>
      <w:r w:rsidRPr="00295DD5">
        <w:rPr>
          <w:rFonts w:cs="ADLaM Display"/>
          <w:color w:val="000000" w:themeColor="text1"/>
        </w:rPr>
        <w:tab/>
        <w:t xml:space="preserve">System.out.println(secondEmployee.earnings());    </w:t>
      </w:r>
    </w:p>
    <w:p w14:paraId="169D4E8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System.out.println(thirdEmployee);</w:t>
      </w:r>
    </w:p>
    <w:p w14:paraId="2BDB22C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// performing downcasting to access &amp; raise base salary   </w:t>
      </w:r>
    </w:p>
    <w:p w14:paraId="10D1346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BasePlusCommissionEmployee currentEmployee = (BasePlusCommissionEmployee) thirdEmployee;   </w:t>
      </w:r>
    </w:p>
    <w:p w14:paraId="44D4620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double oldBaseSalary = currentEmployee.getbaseSalary();</w:t>
      </w:r>
    </w:p>
    <w:p w14:paraId="22C0B39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</w:t>
      </w:r>
      <w:proofErr w:type="gramStart"/>
      <w:r w:rsidRPr="00295DD5">
        <w:rPr>
          <w:rFonts w:cs="ADLaM Display"/>
          <w:color w:val="000000" w:themeColor="text1"/>
        </w:rPr>
        <w:t>( "</w:t>
      </w:r>
      <w:proofErr w:type="gramEnd"/>
      <w:r w:rsidRPr="00295DD5">
        <w:rPr>
          <w:rFonts w:cs="ADLaM Display"/>
          <w:color w:val="000000" w:themeColor="text1"/>
        </w:rPr>
        <w:t xml:space="preserve">old base salary: " + oldBaseSalary) ;  </w:t>
      </w:r>
    </w:p>
    <w:p w14:paraId="55B702B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currentEmployee.setbaseSalary(1.10 * oldBaseSalary);       </w:t>
      </w:r>
    </w:p>
    <w:p w14:paraId="68F03CA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System.out.println("new base salary with 10% increase is:"+ currentEmployee.getbaseSalary());   </w:t>
      </w:r>
    </w:p>
    <w:p w14:paraId="6353135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System.out.println(thirdEmployee.earnings(</w:t>
      </w:r>
      <w:proofErr w:type="gramStart"/>
      <w:r w:rsidRPr="00295DD5">
        <w:rPr>
          <w:rFonts w:cs="ADLaM Display"/>
          <w:color w:val="000000" w:themeColor="text1"/>
        </w:rPr>
        <w:t>) )</w:t>
      </w:r>
      <w:proofErr w:type="gramEnd"/>
      <w:r w:rsidRPr="00295DD5">
        <w:rPr>
          <w:rFonts w:cs="ADLaM Display"/>
          <w:color w:val="000000" w:themeColor="text1"/>
        </w:rPr>
        <w:t xml:space="preserve">;    </w:t>
      </w:r>
    </w:p>
    <w:p w14:paraId="051A513F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System.out.println(fourthEmployee);   </w:t>
      </w:r>
    </w:p>
    <w:p w14:paraId="5DAB806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System.out.println(fourthEmployee.earnings(</w:t>
      </w:r>
      <w:proofErr w:type="gramStart"/>
      <w:r w:rsidRPr="00295DD5">
        <w:rPr>
          <w:rFonts w:cs="ADLaM Display"/>
          <w:color w:val="000000" w:themeColor="text1"/>
        </w:rPr>
        <w:t>) )</w:t>
      </w:r>
      <w:proofErr w:type="gramEnd"/>
      <w:r w:rsidRPr="00295DD5">
        <w:rPr>
          <w:rFonts w:cs="ADLaM Display"/>
          <w:color w:val="000000" w:themeColor="text1"/>
        </w:rPr>
        <w:t xml:space="preserve">;    </w:t>
      </w:r>
    </w:p>
    <w:p w14:paraId="176ACBB0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 // end main</w:t>
      </w:r>
    </w:p>
    <w:p w14:paraId="4E92E61F" w14:textId="7714DC9A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}</w:t>
      </w:r>
    </w:p>
    <w:p w14:paraId="404FA0CE" w14:textId="77777777" w:rsidR="00296DD0" w:rsidRPr="00295DD5" w:rsidRDefault="00296DD0" w:rsidP="00296DD0">
      <w:pPr>
        <w:rPr>
          <w:rFonts w:cs="ADLaM Display"/>
          <w:lang w:val="en-GB"/>
        </w:rPr>
      </w:pPr>
    </w:p>
    <w:p w14:paraId="49D8D71A" w14:textId="77777777" w:rsidR="00994E85" w:rsidRPr="00295DD5" w:rsidRDefault="00296DD0" w:rsidP="00994E85">
      <w:pPr>
        <w:rPr>
          <w:rFonts w:cs="ADLaM Display"/>
          <w:lang w:val="en-GB"/>
        </w:rPr>
      </w:pPr>
      <w:r w:rsidRPr="00295DD5">
        <w:rPr>
          <w:rFonts w:cs="ADLaM Display"/>
          <w:lang w:val="en-GB"/>
        </w:rPr>
        <w:t>Output:</w:t>
      </w:r>
    </w:p>
    <w:p w14:paraId="1EC0D93D" w14:textId="107060E3" w:rsidR="00994E85" w:rsidRPr="00295DD5" w:rsidRDefault="002D35D3">
      <w:pPr>
        <w:rPr>
          <w:rFonts w:eastAsiaTheme="majorEastAsia" w:cs="ADLaM Display"/>
          <w:color w:val="0F4761" w:themeColor="accent1" w:themeShade="BF"/>
          <w:sz w:val="40"/>
          <w:szCs w:val="40"/>
          <w:lang w:val="en-GB"/>
        </w:rPr>
      </w:pPr>
      <w:r w:rsidRPr="00295DD5">
        <w:rPr>
          <w:rFonts w:cs="ADLaM Display"/>
          <w:noProof/>
          <w:lang w:val="en-GB"/>
        </w:rPr>
        <w:drawing>
          <wp:inline distT="0" distB="0" distL="0" distR="0" wp14:anchorId="42419CF6" wp14:editId="66BBAF2C">
            <wp:extent cx="4772025" cy="27051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4698"/>
                    <a:stretch/>
                  </pic:blipFill>
                  <pic:spPr bwMode="auto">
                    <a:xfrm>
                      <a:off x="0" y="0"/>
                      <a:ext cx="4772691" cy="2705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94E85" w:rsidRPr="00295DD5">
        <w:rPr>
          <w:rFonts w:cs="ADLaM Display"/>
          <w:lang w:val="en-GB"/>
        </w:rPr>
        <w:br w:type="page"/>
      </w:r>
    </w:p>
    <w:p w14:paraId="675AB600" w14:textId="58C49125" w:rsidR="00994E85" w:rsidRPr="00295DD5" w:rsidRDefault="002D35D3" w:rsidP="00994E85">
      <w:pPr>
        <w:pStyle w:val="Heading1"/>
        <w:rPr>
          <w:rFonts w:asciiTheme="minorHAnsi" w:hAnsiTheme="minorHAnsi" w:cs="ADLaM Display"/>
          <w:lang w:val="en-GB"/>
        </w:rPr>
      </w:pPr>
      <w:bookmarkStart w:id="2" w:name="_Toc196247386"/>
      <w:r w:rsidRPr="00295DD5">
        <w:rPr>
          <w:rFonts w:asciiTheme="minorHAnsi" w:hAnsiTheme="minorHAnsi" w:cs="ADLaM Display"/>
          <w:lang w:val="en-GB"/>
        </w:rPr>
        <w:lastRenderedPageBreak/>
        <w:t>Exercise</w:t>
      </w:r>
      <w:r w:rsidR="00994E85" w:rsidRPr="00295DD5">
        <w:rPr>
          <w:rFonts w:asciiTheme="minorHAnsi" w:hAnsiTheme="minorHAnsi" w:cs="ADLaM Display"/>
          <w:lang w:val="en-GB"/>
        </w:rPr>
        <w:t xml:space="preserve"> 3:</w:t>
      </w:r>
      <w:bookmarkEnd w:id="2"/>
    </w:p>
    <w:p w14:paraId="2251F922" w14:textId="77777777" w:rsidR="002D35D3" w:rsidRPr="00295DD5" w:rsidRDefault="002D35D3" w:rsidP="00296DD0">
      <w:pPr>
        <w:rPr>
          <w:rFonts w:cs="ADLaM Display"/>
          <w:lang w:val="en-GB"/>
        </w:rPr>
      </w:pPr>
    </w:p>
    <w:p w14:paraId="42792430" w14:textId="118CB9E8" w:rsidR="00296DD0" w:rsidRPr="00295DD5" w:rsidRDefault="002D35D3" w:rsidP="00296DD0">
      <w:pPr>
        <w:rPr>
          <w:rFonts w:cs="ADLaM Display"/>
          <w:lang w:val="en-GB"/>
        </w:rPr>
      </w:pPr>
      <w:r w:rsidRPr="00295DD5">
        <w:rPr>
          <w:rFonts w:cs="ADLaM Display"/>
          <w:lang w:val="en-GB"/>
        </w:rPr>
        <w:t>Code</w:t>
      </w:r>
      <w:r w:rsidR="00296DD0" w:rsidRPr="00295DD5">
        <w:rPr>
          <w:rFonts w:cs="ADLaM Display"/>
          <w:lang w:val="en-GB"/>
        </w:rPr>
        <w:t>:</w:t>
      </w:r>
    </w:p>
    <w:p w14:paraId="2D6FEE5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 xml:space="preserve">import </w:t>
      </w:r>
      <w:proofErr w:type="gramStart"/>
      <w:r w:rsidRPr="00295DD5">
        <w:rPr>
          <w:rFonts w:cs="ADLaM Display"/>
          <w:color w:val="000000" w:themeColor="text1"/>
        </w:rPr>
        <w:t>java.util</w:t>
      </w:r>
      <w:proofErr w:type="gramEnd"/>
      <w:r w:rsidRPr="00295DD5">
        <w:rPr>
          <w:rFonts w:cs="ADLaM Display"/>
          <w:color w:val="000000" w:themeColor="text1"/>
        </w:rPr>
        <w:t>.Scanner;</w:t>
      </w:r>
    </w:p>
    <w:p w14:paraId="3A16E63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public class Point {</w:t>
      </w:r>
    </w:p>
    <w:p w14:paraId="1B8A42F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private int x;</w:t>
      </w:r>
    </w:p>
    <w:p w14:paraId="2238C58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private int y;</w:t>
      </w:r>
    </w:p>
    <w:p w14:paraId="76FF32F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</w:p>
    <w:p w14:paraId="37534D4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</w:t>
      </w:r>
      <w:proofErr w:type="gramStart"/>
      <w:r w:rsidRPr="00295DD5">
        <w:rPr>
          <w:rFonts w:cs="ADLaM Display"/>
          <w:color w:val="000000" w:themeColor="text1"/>
        </w:rPr>
        <w:t>Point(</w:t>
      </w:r>
      <w:proofErr w:type="gramEnd"/>
      <w:r w:rsidRPr="00295DD5">
        <w:rPr>
          <w:rFonts w:cs="ADLaM Display"/>
          <w:color w:val="000000" w:themeColor="text1"/>
        </w:rPr>
        <w:t>int x, int y) {</w:t>
      </w:r>
    </w:p>
    <w:p w14:paraId="11C7858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this.x = x;</w:t>
      </w:r>
    </w:p>
    <w:p w14:paraId="2E59D6B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this.y</w:t>
      </w:r>
      <w:proofErr w:type="gramEnd"/>
      <w:r w:rsidRPr="00295DD5">
        <w:rPr>
          <w:rFonts w:cs="ADLaM Display"/>
          <w:color w:val="000000" w:themeColor="text1"/>
        </w:rPr>
        <w:t xml:space="preserve"> = y;</w:t>
      </w:r>
    </w:p>
    <w:p w14:paraId="478E37E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3603F04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50251587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int </w:t>
      </w:r>
      <w:proofErr w:type="gramStart"/>
      <w:r w:rsidRPr="00295DD5">
        <w:rPr>
          <w:rFonts w:cs="ADLaM Display"/>
          <w:color w:val="000000" w:themeColor="text1"/>
        </w:rPr>
        <w:t>getX(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39B7B80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return x; </w:t>
      </w:r>
    </w:p>
    <w:p w14:paraId="581CCD0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63F2342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int </w:t>
      </w:r>
      <w:proofErr w:type="gramStart"/>
      <w:r w:rsidRPr="00295DD5">
        <w:rPr>
          <w:rFonts w:cs="ADLaM Display"/>
          <w:color w:val="000000" w:themeColor="text1"/>
        </w:rPr>
        <w:t>getY(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5DC76EE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y;</w:t>
      </w:r>
    </w:p>
    <w:p w14:paraId="46F61FE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6B32E38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1A4F2FC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double </w:t>
      </w:r>
      <w:proofErr w:type="gramStart"/>
      <w:r w:rsidRPr="00295DD5">
        <w:rPr>
          <w:rFonts w:cs="ADLaM Display"/>
          <w:color w:val="000000" w:themeColor="text1"/>
        </w:rPr>
        <w:t>distanceTo(</w:t>
      </w:r>
      <w:proofErr w:type="gramEnd"/>
      <w:r w:rsidRPr="00295DD5">
        <w:rPr>
          <w:rFonts w:cs="ADLaM Display"/>
          <w:color w:val="000000" w:themeColor="text1"/>
        </w:rPr>
        <w:t>Point p) {</w:t>
      </w:r>
    </w:p>
    <w:p w14:paraId="6AE96DD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int dx = x - </w:t>
      </w:r>
      <w:proofErr w:type="gramStart"/>
      <w:r w:rsidRPr="00295DD5">
        <w:rPr>
          <w:rFonts w:cs="ADLaM Display"/>
          <w:color w:val="000000" w:themeColor="text1"/>
        </w:rPr>
        <w:t>p.getX</w:t>
      </w:r>
      <w:proofErr w:type="gramEnd"/>
      <w:r w:rsidRPr="00295DD5">
        <w:rPr>
          <w:rFonts w:cs="ADLaM Display"/>
          <w:color w:val="000000" w:themeColor="text1"/>
        </w:rPr>
        <w:t>();</w:t>
      </w:r>
    </w:p>
    <w:p w14:paraId="18289F70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int dy = y - </w:t>
      </w:r>
      <w:proofErr w:type="gramStart"/>
      <w:r w:rsidRPr="00295DD5">
        <w:rPr>
          <w:rFonts w:cs="ADLaM Display"/>
          <w:color w:val="000000" w:themeColor="text1"/>
        </w:rPr>
        <w:t>p.getY</w:t>
      </w:r>
      <w:proofErr w:type="gramEnd"/>
      <w:r w:rsidRPr="00295DD5">
        <w:rPr>
          <w:rFonts w:cs="ADLaM Display"/>
          <w:color w:val="000000" w:themeColor="text1"/>
        </w:rPr>
        <w:t>();</w:t>
      </w:r>
    </w:p>
    <w:p w14:paraId="697951B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Math.sqrt(dx * dx + dy * dy);</w:t>
      </w:r>
    </w:p>
    <w:p w14:paraId="6E41DFD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7035BBB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586FF9C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String </w:t>
      </w:r>
      <w:proofErr w:type="gramStart"/>
      <w:r w:rsidRPr="00295DD5">
        <w:rPr>
          <w:rFonts w:cs="ADLaM Display"/>
          <w:color w:val="000000" w:themeColor="text1"/>
        </w:rPr>
        <w:t>toString(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5ACE497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"(" + x + ", " + y + ")";</w:t>
      </w:r>
    </w:p>
    <w:p w14:paraId="36E4617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727B33B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}</w:t>
      </w:r>
    </w:p>
    <w:p w14:paraId="7B7CFE5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public class Shape {</w:t>
      </w:r>
    </w:p>
    <w:p w14:paraId="0536A62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Point center;</w:t>
      </w:r>
    </w:p>
    <w:p w14:paraId="1C8FF4F7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59B56B5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</w:t>
      </w:r>
      <w:proofErr w:type="gramStart"/>
      <w:r w:rsidRPr="00295DD5">
        <w:rPr>
          <w:rFonts w:cs="ADLaM Display"/>
          <w:color w:val="000000" w:themeColor="text1"/>
        </w:rPr>
        <w:t>Shape(</w:t>
      </w:r>
      <w:proofErr w:type="gramEnd"/>
      <w:r w:rsidRPr="00295DD5">
        <w:rPr>
          <w:rFonts w:cs="ADLaM Display"/>
          <w:color w:val="000000" w:themeColor="text1"/>
        </w:rPr>
        <w:t>Point center) {</w:t>
      </w:r>
    </w:p>
    <w:p w14:paraId="1FE2D61F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this.center</w:t>
      </w:r>
      <w:proofErr w:type="gramEnd"/>
      <w:r w:rsidRPr="00295DD5">
        <w:rPr>
          <w:rFonts w:cs="ADLaM Display"/>
          <w:color w:val="000000" w:themeColor="text1"/>
        </w:rPr>
        <w:t xml:space="preserve"> = center;</w:t>
      </w:r>
    </w:p>
    <w:p w14:paraId="5C3D38F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33BFC73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5F4AF84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Point </w:t>
      </w:r>
      <w:proofErr w:type="gramStart"/>
      <w:r w:rsidRPr="00295DD5">
        <w:rPr>
          <w:rFonts w:cs="ADLaM Display"/>
          <w:color w:val="000000" w:themeColor="text1"/>
        </w:rPr>
        <w:t>getCenter(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5A2481F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center;</w:t>
      </w:r>
    </w:p>
    <w:p w14:paraId="459A61A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4EA03E3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747FD74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boolean </w:t>
      </w:r>
      <w:proofErr w:type="gramStart"/>
      <w:r w:rsidRPr="00295DD5">
        <w:rPr>
          <w:rFonts w:cs="ADLaM Display"/>
          <w:color w:val="000000" w:themeColor="text1"/>
        </w:rPr>
        <w:t>contains(</w:t>
      </w:r>
      <w:proofErr w:type="gramEnd"/>
      <w:r w:rsidRPr="00295DD5">
        <w:rPr>
          <w:rFonts w:cs="ADLaM Display"/>
          <w:color w:val="000000" w:themeColor="text1"/>
        </w:rPr>
        <w:t>Point p) {</w:t>
      </w:r>
    </w:p>
    <w:p w14:paraId="67730FC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false; // will be overridden manually in subclasses</w:t>
      </w:r>
    </w:p>
    <w:p w14:paraId="4430C2F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1DB48C1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326F530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double </w:t>
      </w:r>
      <w:proofErr w:type="gramStart"/>
      <w:r w:rsidRPr="00295DD5">
        <w:rPr>
          <w:rFonts w:cs="ADLaM Display"/>
          <w:color w:val="000000" w:themeColor="text1"/>
        </w:rPr>
        <w:t>getArea(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73D20DD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0; // will be overridden manually in subclasses</w:t>
      </w:r>
    </w:p>
    <w:p w14:paraId="5C6A9F97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017948A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}</w:t>
      </w:r>
    </w:p>
    <w:p w14:paraId="24E4547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public class Circle extends Shape {</w:t>
      </w:r>
    </w:p>
    <w:p w14:paraId="6688CBA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private int radius;</w:t>
      </w:r>
    </w:p>
    <w:p w14:paraId="28FA492F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24D65B0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</w:t>
      </w:r>
      <w:proofErr w:type="gramStart"/>
      <w:r w:rsidRPr="00295DD5">
        <w:rPr>
          <w:rFonts w:cs="ADLaM Display"/>
          <w:color w:val="000000" w:themeColor="text1"/>
        </w:rPr>
        <w:t>Circle(</w:t>
      </w:r>
      <w:proofErr w:type="gramEnd"/>
      <w:r w:rsidRPr="00295DD5">
        <w:rPr>
          <w:rFonts w:cs="ADLaM Display"/>
          <w:color w:val="000000" w:themeColor="text1"/>
        </w:rPr>
        <w:t>Point center, int radius) {</w:t>
      </w:r>
    </w:p>
    <w:p w14:paraId="4E6E016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super(center);</w:t>
      </w:r>
    </w:p>
    <w:p w14:paraId="6D39275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lastRenderedPageBreak/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this.radius</w:t>
      </w:r>
      <w:proofErr w:type="gramEnd"/>
      <w:r w:rsidRPr="00295DD5">
        <w:rPr>
          <w:rFonts w:cs="ADLaM Display"/>
          <w:color w:val="000000" w:themeColor="text1"/>
        </w:rPr>
        <w:t xml:space="preserve"> = radius;</w:t>
      </w:r>
    </w:p>
    <w:p w14:paraId="44A7C4D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7336826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0D34B82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int </w:t>
      </w:r>
      <w:proofErr w:type="gramStart"/>
      <w:r w:rsidRPr="00295DD5">
        <w:rPr>
          <w:rFonts w:cs="ADLaM Display"/>
          <w:color w:val="000000" w:themeColor="text1"/>
        </w:rPr>
        <w:t>getRadius(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3A888B40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radius;</w:t>
      </w:r>
    </w:p>
    <w:p w14:paraId="2352F81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4105063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78CB4C3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boolean </w:t>
      </w:r>
      <w:proofErr w:type="gramStart"/>
      <w:r w:rsidRPr="00295DD5">
        <w:rPr>
          <w:rFonts w:cs="ADLaM Display"/>
          <w:color w:val="000000" w:themeColor="text1"/>
        </w:rPr>
        <w:t>contains(</w:t>
      </w:r>
      <w:proofErr w:type="gramEnd"/>
      <w:r w:rsidRPr="00295DD5">
        <w:rPr>
          <w:rFonts w:cs="ADLaM Display"/>
          <w:color w:val="000000" w:themeColor="text1"/>
        </w:rPr>
        <w:t>Point p) {</w:t>
      </w:r>
    </w:p>
    <w:p w14:paraId="2A3869BF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return </w:t>
      </w:r>
      <w:proofErr w:type="gramStart"/>
      <w:r w:rsidRPr="00295DD5">
        <w:rPr>
          <w:rFonts w:cs="ADLaM Display"/>
          <w:color w:val="000000" w:themeColor="text1"/>
        </w:rPr>
        <w:t>center.distanceTo</w:t>
      </w:r>
      <w:proofErr w:type="gramEnd"/>
      <w:r w:rsidRPr="00295DD5">
        <w:rPr>
          <w:rFonts w:cs="ADLaM Display"/>
          <w:color w:val="000000" w:themeColor="text1"/>
        </w:rPr>
        <w:t>(p) &lt;= radius;</w:t>
      </w:r>
    </w:p>
    <w:p w14:paraId="513D970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42D7F52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</w:p>
    <w:p w14:paraId="71E4E4E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double </w:t>
      </w:r>
      <w:proofErr w:type="gramStart"/>
      <w:r w:rsidRPr="00295DD5">
        <w:rPr>
          <w:rFonts w:cs="ADLaM Display"/>
          <w:color w:val="000000" w:themeColor="text1"/>
        </w:rPr>
        <w:t>getArea(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752E8F4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Math.PI * radius * radius;</w:t>
      </w:r>
    </w:p>
    <w:p w14:paraId="163B0EA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72ACF1C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6FC36CF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String </w:t>
      </w:r>
      <w:proofErr w:type="gramStart"/>
      <w:r w:rsidRPr="00295DD5">
        <w:rPr>
          <w:rFonts w:cs="ADLaM Display"/>
          <w:color w:val="000000" w:themeColor="text1"/>
        </w:rPr>
        <w:t>toString(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37379F9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"Circle with center " + center + ", radius " + radius;</w:t>
      </w:r>
    </w:p>
    <w:p w14:paraId="6BF21A5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41E8E46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}</w:t>
      </w:r>
    </w:p>
    <w:p w14:paraId="1E8E2B6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public class Rectangle extends Shape {</w:t>
      </w:r>
    </w:p>
    <w:p w14:paraId="4F23601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private int length;</w:t>
      </w:r>
    </w:p>
    <w:p w14:paraId="1B2B08A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private int width;</w:t>
      </w:r>
    </w:p>
    <w:p w14:paraId="5CF70F5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0D151477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</w:t>
      </w:r>
      <w:proofErr w:type="gramStart"/>
      <w:r w:rsidRPr="00295DD5">
        <w:rPr>
          <w:rFonts w:cs="ADLaM Display"/>
          <w:color w:val="000000" w:themeColor="text1"/>
        </w:rPr>
        <w:t>Rectangle(</w:t>
      </w:r>
      <w:proofErr w:type="gramEnd"/>
      <w:r w:rsidRPr="00295DD5">
        <w:rPr>
          <w:rFonts w:cs="ADLaM Display"/>
          <w:color w:val="000000" w:themeColor="text1"/>
        </w:rPr>
        <w:t>Point center, int length, int width) {</w:t>
      </w:r>
    </w:p>
    <w:p w14:paraId="7CBEDD1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super(center);</w:t>
      </w:r>
    </w:p>
    <w:p w14:paraId="4135911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this.length</w:t>
      </w:r>
      <w:proofErr w:type="gramEnd"/>
      <w:r w:rsidRPr="00295DD5">
        <w:rPr>
          <w:rFonts w:cs="ADLaM Display"/>
          <w:color w:val="000000" w:themeColor="text1"/>
        </w:rPr>
        <w:t xml:space="preserve"> = length;</w:t>
      </w:r>
    </w:p>
    <w:p w14:paraId="3F0C7E1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this.width</w:t>
      </w:r>
      <w:proofErr w:type="gramEnd"/>
      <w:r w:rsidRPr="00295DD5">
        <w:rPr>
          <w:rFonts w:cs="ADLaM Display"/>
          <w:color w:val="000000" w:themeColor="text1"/>
        </w:rPr>
        <w:t xml:space="preserve"> = width;</w:t>
      </w:r>
    </w:p>
    <w:p w14:paraId="5D4F1F6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3F74E92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0321F14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int </w:t>
      </w:r>
      <w:proofErr w:type="gramStart"/>
      <w:r w:rsidRPr="00295DD5">
        <w:rPr>
          <w:rFonts w:cs="ADLaM Display"/>
          <w:color w:val="000000" w:themeColor="text1"/>
        </w:rPr>
        <w:t>getLength(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48324F1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length;</w:t>
      </w:r>
    </w:p>
    <w:p w14:paraId="4D12045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473CA72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7CE4D26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int </w:t>
      </w:r>
      <w:proofErr w:type="gramStart"/>
      <w:r w:rsidRPr="00295DD5">
        <w:rPr>
          <w:rFonts w:cs="ADLaM Display"/>
          <w:color w:val="000000" w:themeColor="text1"/>
        </w:rPr>
        <w:t>getWidth(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716816A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width;</w:t>
      </w:r>
    </w:p>
    <w:p w14:paraId="4139D3B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627C059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4AEF8A8F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boolean </w:t>
      </w:r>
      <w:proofErr w:type="gramStart"/>
      <w:r w:rsidRPr="00295DD5">
        <w:rPr>
          <w:rFonts w:cs="ADLaM Display"/>
          <w:color w:val="000000" w:themeColor="text1"/>
        </w:rPr>
        <w:t>contains(</w:t>
      </w:r>
      <w:proofErr w:type="gramEnd"/>
      <w:r w:rsidRPr="00295DD5">
        <w:rPr>
          <w:rFonts w:cs="ADLaM Display"/>
          <w:color w:val="000000" w:themeColor="text1"/>
        </w:rPr>
        <w:t>Point p) {</w:t>
      </w:r>
    </w:p>
    <w:p w14:paraId="62A370D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int dx = Math.abs(</w:t>
      </w:r>
      <w:proofErr w:type="gramStart"/>
      <w:r w:rsidRPr="00295DD5">
        <w:rPr>
          <w:rFonts w:cs="ADLaM Display"/>
          <w:color w:val="000000" w:themeColor="text1"/>
        </w:rPr>
        <w:t>p.getX</w:t>
      </w:r>
      <w:proofErr w:type="gramEnd"/>
      <w:r w:rsidRPr="00295DD5">
        <w:rPr>
          <w:rFonts w:cs="ADLaM Display"/>
          <w:color w:val="000000" w:themeColor="text1"/>
        </w:rPr>
        <w:t>() - center.getX());</w:t>
      </w:r>
    </w:p>
    <w:p w14:paraId="332C6FE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int dy = Math.abs(</w:t>
      </w:r>
      <w:proofErr w:type="gramStart"/>
      <w:r w:rsidRPr="00295DD5">
        <w:rPr>
          <w:rFonts w:cs="ADLaM Display"/>
          <w:color w:val="000000" w:themeColor="text1"/>
        </w:rPr>
        <w:t>p.getY</w:t>
      </w:r>
      <w:proofErr w:type="gramEnd"/>
      <w:r w:rsidRPr="00295DD5">
        <w:rPr>
          <w:rFonts w:cs="ADLaM Display"/>
          <w:color w:val="000000" w:themeColor="text1"/>
        </w:rPr>
        <w:t>() - center.getY());</w:t>
      </w:r>
    </w:p>
    <w:p w14:paraId="4ACDA03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dx &lt;= length / 2 &amp;&amp; dy &lt;= width / 2;</w:t>
      </w:r>
    </w:p>
    <w:p w14:paraId="4D878F9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649D074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772DCE37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double </w:t>
      </w:r>
      <w:proofErr w:type="gramStart"/>
      <w:r w:rsidRPr="00295DD5">
        <w:rPr>
          <w:rFonts w:cs="ADLaM Display"/>
          <w:color w:val="000000" w:themeColor="text1"/>
        </w:rPr>
        <w:t>getArea(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334D0B7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length * width;</w:t>
      </w:r>
    </w:p>
    <w:p w14:paraId="2DBEAFD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076BFD5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54E26AE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String </w:t>
      </w:r>
      <w:proofErr w:type="gramStart"/>
      <w:r w:rsidRPr="00295DD5">
        <w:rPr>
          <w:rFonts w:cs="ADLaM Display"/>
          <w:color w:val="000000" w:themeColor="text1"/>
        </w:rPr>
        <w:t>toString(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0D2B6B7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"Rectangle with center " + center + ", length " + length + ", width " + width;</w:t>
      </w:r>
    </w:p>
    <w:p w14:paraId="55C6AEB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422A61D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}</w:t>
      </w:r>
    </w:p>
    <w:p w14:paraId="6EF7BB5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public class ShapesArray {</w:t>
      </w:r>
    </w:p>
    <w:p w14:paraId="30DAAA5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private </w:t>
      </w:r>
      <w:proofErr w:type="gramStart"/>
      <w:r w:rsidRPr="00295DD5">
        <w:rPr>
          <w:rFonts w:cs="ADLaM Display"/>
          <w:color w:val="000000" w:themeColor="text1"/>
        </w:rPr>
        <w:t>Shape[</w:t>
      </w:r>
      <w:proofErr w:type="gramEnd"/>
      <w:r w:rsidRPr="00295DD5">
        <w:rPr>
          <w:rFonts w:cs="ADLaM Display"/>
          <w:color w:val="000000" w:themeColor="text1"/>
        </w:rPr>
        <w:t>] shapesList;</w:t>
      </w:r>
    </w:p>
    <w:p w14:paraId="4FC6564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private int nShapes;</w:t>
      </w:r>
    </w:p>
    <w:p w14:paraId="06E8A6E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2656CB5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</w:t>
      </w:r>
      <w:proofErr w:type="gramStart"/>
      <w:r w:rsidRPr="00295DD5">
        <w:rPr>
          <w:rFonts w:cs="ADLaM Display"/>
          <w:color w:val="000000" w:themeColor="text1"/>
        </w:rPr>
        <w:t>ShapesArray(</w:t>
      </w:r>
      <w:proofErr w:type="gramEnd"/>
      <w:r w:rsidRPr="00295DD5">
        <w:rPr>
          <w:rFonts w:cs="ADLaM Display"/>
          <w:color w:val="000000" w:themeColor="text1"/>
        </w:rPr>
        <w:t>int size) {</w:t>
      </w:r>
    </w:p>
    <w:p w14:paraId="6AC3E55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shapesList = new Shape[size];</w:t>
      </w:r>
    </w:p>
    <w:p w14:paraId="7842AD9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nShapes = 0;</w:t>
      </w:r>
    </w:p>
    <w:p w14:paraId="310AA2BF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lastRenderedPageBreak/>
        <w:tab/>
        <w:t>}</w:t>
      </w:r>
    </w:p>
    <w:p w14:paraId="00123D0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56BCD00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boolean </w:t>
      </w:r>
      <w:proofErr w:type="gramStart"/>
      <w:r w:rsidRPr="00295DD5">
        <w:rPr>
          <w:rFonts w:cs="ADLaM Display"/>
          <w:color w:val="000000" w:themeColor="text1"/>
        </w:rPr>
        <w:t>addShape(</w:t>
      </w:r>
      <w:proofErr w:type="gramEnd"/>
      <w:r w:rsidRPr="00295DD5">
        <w:rPr>
          <w:rFonts w:cs="ADLaM Display"/>
          <w:color w:val="000000" w:themeColor="text1"/>
        </w:rPr>
        <w:t>Shape s) {</w:t>
      </w:r>
    </w:p>
    <w:p w14:paraId="248547C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if (nShapes &lt; shapesList.length) {</w:t>
      </w:r>
    </w:p>
    <w:p w14:paraId="281F7D5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shapesList[nShapes++] = s;</w:t>
      </w:r>
    </w:p>
    <w:p w14:paraId="5B18BA4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true;</w:t>
      </w:r>
    </w:p>
    <w:p w14:paraId="5EAF857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0EA1201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false;</w:t>
      </w:r>
    </w:p>
    <w:p w14:paraId="5659131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323DE8B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0C15976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void </w:t>
      </w:r>
      <w:proofErr w:type="gramStart"/>
      <w:r w:rsidRPr="00295DD5">
        <w:rPr>
          <w:rFonts w:cs="ADLaM Display"/>
          <w:color w:val="000000" w:themeColor="text1"/>
        </w:rPr>
        <w:t>displayRectsInfo(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335D81D0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for (int i = 0; i &lt; nShapes; i++) {</w:t>
      </w:r>
    </w:p>
    <w:p w14:paraId="2549E207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if (shapesList[i] instanceof Rectangle) {</w:t>
      </w:r>
    </w:p>
    <w:p w14:paraId="1E70FBB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System.out.println(shapesList[i]);</w:t>
      </w:r>
    </w:p>
    <w:p w14:paraId="6F76494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27E68E9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52F9610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440BC3B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</w:p>
    <w:p w14:paraId="125F7D6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int </w:t>
      </w:r>
      <w:proofErr w:type="gramStart"/>
      <w:r w:rsidRPr="00295DD5">
        <w:rPr>
          <w:rFonts w:cs="ADLaM Display"/>
          <w:color w:val="000000" w:themeColor="text1"/>
        </w:rPr>
        <w:t>getCircleCounter(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745B7870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int count = 0;</w:t>
      </w:r>
    </w:p>
    <w:p w14:paraId="7428699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for (int i = 0; i &lt; nShapes; i++) {</w:t>
      </w:r>
    </w:p>
    <w:p w14:paraId="4D674D9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if (shapesList[i] instanceof Circle) {</w:t>
      </w:r>
    </w:p>
    <w:p w14:paraId="0F17CF2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count++;</w:t>
      </w:r>
    </w:p>
    <w:p w14:paraId="1F72E15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153B75B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252090C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count;</w:t>
      </w:r>
    </w:p>
    <w:p w14:paraId="6D5FEAB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13BBDA4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28B0A19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double </w:t>
      </w:r>
      <w:proofErr w:type="gramStart"/>
      <w:r w:rsidRPr="00295DD5">
        <w:rPr>
          <w:rFonts w:cs="ADLaM Display"/>
          <w:color w:val="000000" w:themeColor="text1"/>
        </w:rPr>
        <w:t>getAvgAreas(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1B33FD9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if (nShapes == 0) return 0;</w:t>
      </w:r>
    </w:p>
    <w:p w14:paraId="34954F1F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 xml:space="preserve">        double total = 0;</w:t>
      </w:r>
    </w:p>
    <w:p w14:paraId="5F091EF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for (int i = 0; i &lt; nShapes; i++) {</w:t>
      </w:r>
    </w:p>
    <w:p w14:paraId="7BF6E21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total += shapesList[i</w:t>
      </w:r>
      <w:proofErr w:type="gramStart"/>
      <w:r w:rsidRPr="00295DD5">
        <w:rPr>
          <w:rFonts w:cs="ADLaM Display"/>
          <w:color w:val="000000" w:themeColor="text1"/>
        </w:rPr>
        <w:t>].getArea</w:t>
      </w:r>
      <w:proofErr w:type="gramEnd"/>
      <w:r w:rsidRPr="00295DD5">
        <w:rPr>
          <w:rFonts w:cs="ADLaM Display"/>
          <w:color w:val="000000" w:themeColor="text1"/>
        </w:rPr>
        <w:t>();</w:t>
      </w:r>
    </w:p>
    <w:p w14:paraId="494C9B2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1AE9A28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return total / nShapes;</w:t>
      </w:r>
    </w:p>
    <w:p w14:paraId="100DE49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00069DB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18DD45C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void </w:t>
      </w:r>
      <w:proofErr w:type="gramStart"/>
      <w:r w:rsidRPr="00295DD5">
        <w:rPr>
          <w:rFonts w:cs="ADLaM Display"/>
          <w:color w:val="000000" w:themeColor="text1"/>
        </w:rPr>
        <w:t>removeAllRect(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7BCBBEE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int j = 0;</w:t>
      </w:r>
    </w:p>
    <w:p w14:paraId="5266E3C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for (int i = 0; i &lt; nShapes; i++) {</w:t>
      </w:r>
    </w:p>
    <w:p w14:paraId="503DEEF0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if </w:t>
      </w:r>
      <w:proofErr w:type="gramStart"/>
      <w:r w:rsidRPr="00295DD5">
        <w:rPr>
          <w:rFonts w:cs="ADLaM Display"/>
          <w:color w:val="000000" w:themeColor="text1"/>
        </w:rPr>
        <w:t>(!(</w:t>
      </w:r>
      <w:proofErr w:type="gramEnd"/>
      <w:r w:rsidRPr="00295DD5">
        <w:rPr>
          <w:rFonts w:cs="ADLaM Display"/>
          <w:color w:val="000000" w:themeColor="text1"/>
        </w:rPr>
        <w:t>shapesList[i] instanceof Rectangle)) {</w:t>
      </w:r>
    </w:p>
    <w:p w14:paraId="7304414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shapesList[j++] = shapesList[i];</w:t>
      </w:r>
    </w:p>
    <w:p w14:paraId="0548532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42ABA2D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4D93D6F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nShapes = j;</w:t>
      </w:r>
    </w:p>
    <w:p w14:paraId="3BABBEE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46C70AE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}</w:t>
      </w:r>
    </w:p>
    <w:p w14:paraId="5CF9B367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public class Q3TestShape {</w:t>
      </w:r>
    </w:p>
    <w:p w14:paraId="726469C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static void </w:t>
      </w:r>
      <w:proofErr w:type="gramStart"/>
      <w:r w:rsidRPr="00295DD5">
        <w:rPr>
          <w:rFonts w:cs="ADLaM Display"/>
          <w:color w:val="000000" w:themeColor="text1"/>
        </w:rPr>
        <w:t>main(</w:t>
      </w:r>
      <w:proofErr w:type="gramEnd"/>
      <w:r w:rsidRPr="00295DD5">
        <w:rPr>
          <w:rFonts w:cs="ADLaM Display"/>
          <w:color w:val="000000" w:themeColor="text1"/>
        </w:rPr>
        <w:t>String[] args) {</w:t>
      </w:r>
    </w:p>
    <w:p w14:paraId="113BF98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Scanner sc = new </w:t>
      </w:r>
      <w:proofErr w:type="gramStart"/>
      <w:r w:rsidRPr="00295DD5">
        <w:rPr>
          <w:rFonts w:cs="ADLaM Display"/>
          <w:color w:val="000000" w:themeColor="text1"/>
        </w:rPr>
        <w:t>Scanner(</w:t>
      </w:r>
      <w:proofErr w:type="gramEnd"/>
      <w:r w:rsidRPr="00295DD5">
        <w:rPr>
          <w:rFonts w:cs="ADLaM Display"/>
          <w:color w:val="000000" w:themeColor="text1"/>
        </w:rPr>
        <w:t>System.in);</w:t>
      </w:r>
    </w:p>
    <w:p w14:paraId="44E1577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ShapesArray shapes = new </w:t>
      </w:r>
      <w:proofErr w:type="gramStart"/>
      <w:r w:rsidRPr="00295DD5">
        <w:rPr>
          <w:rFonts w:cs="ADLaM Display"/>
          <w:color w:val="000000" w:themeColor="text1"/>
        </w:rPr>
        <w:t>ShapesArray(</w:t>
      </w:r>
      <w:proofErr w:type="gramEnd"/>
      <w:r w:rsidRPr="00295DD5">
        <w:rPr>
          <w:rFonts w:cs="ADLaM Display"/>
          <w:color w:val="000000" w:themeColor="text1"/>
        </w:rPr>
        <w:t>20);</w:t>
      </w:r>
    </w:p>
    <w:p w14:paraId="13E611E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7C49AD4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while (true) {</w:t>
      </w:r>
    </w:p>
    <w:p w14:paraId="318A296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System.out.println("\n1. Add new shape");</w:t>
      </w:r>
    </w:p>
    <w:p w14:paraId="1C634AB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System.out.println("2. Display all rectangles");</w:t>
      </w:r>
    </w:p>
    <w:p w14:paraId="2836BA8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System.out.println("3. Display average shapes area");</w:t>
      </w:r>
    </w:p>
    <w:p w14:paraId="569DC72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System.out.println("4. Display number of circles");</w:t>
      </w:r>
    </w:p>
    <w:p w14:paraId="7DEDBFF0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System.out.println("5. Remove all rectangles");</w:t>
      </w:r>
    </w:p>
    <w:p w14:paraId="24E950C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lastRenderedPageBreak/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System.out.println("6. Exit");</w:t>
      </w:r>
    </w:p>
    <w:p w14:paraId="25CD90A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System.out.print("Choose: ");</w:t>
      </w:r>
    </w:p>
    <w:p w14:paraId="5A32474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int choice = </w:t>
      </w:r>
      <w:proofErr w:type="gramStart"/>
      <w:r w:rsidRPr="00295DD5">
        <w:rPr>
          <w:rFonts w:cs="ADLaM Display"/>
          <w:color w:val="000000" w:themeColor="text1"/>
        </w:rPr>
        <w:t>sc.nextInt</w:t>
      </w:r>
      <w:proofErr w:type="gramEnd"/>
      <w:r w:rsidRPr="00295DD5">
        <w:rPr>
          <w:rFonts w:cs="ADLaM Display"/>
          <w:color w:val="000000" w:themeColor="text1"/>
        </w:rPr>
        <w:t>();</w:t>
      </w:r>
    </w:p>
    <w:p w14:paraId="55E46F7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3795F750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if (choice == 1) {</w:t>
      </w:r>
    </w:p>
    <w:p w14:paraId="0F3D76E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System.out.println("a. Rectangle");</w:t>
      </w:r>
    </w:p>
    <w:p w14:paraId="44084B2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System.out.println("b. Circle");</w:t>
      </w:r>
    </w:p>
    <w:p w14:paraId="0D37BD9C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System.out.print("Choice: ");</w:t>
      </w:r>
    </w:p>
    <w:p w14:paraId="2E71C41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char ch = </w:t>
      </w:r>
      <w:proofErr w:type="gramStart"/>
      <w:r w:rsidRPr="00295DD5">
        <w:rPr>
          <w:rFonts w:cs="ADLaM Display"/>
          <w:color w:val="000000" w:themeColor="text1"/>
        </w:rPr>
        <w:t>sc.next</w:t>
      </w:r>
      <w:proofErr w:type="gramEnd"/>
      <w:r w:rsidRPr="00295DD5">
        <w:rPr>
          <w:rFonts w:cs="ADLaM Display"/>
          <w:color w:val="000000" w:themeColor="text1"/>
        </w:rPr>
        <w:t>().charAt(0);</w:t>
      </w:r>
    </w:p>
    <w:p w14:paraId="5D7D807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32B5958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if (ch == 'a') {</w:t>
      </w:r>
    </w:p>
    <w:p w14:paraId="7B36C03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System.out.print("Enter center x y: ");</w:t>
      </w:r>
    </w:p>
    <w:p w14:paraId="7E78420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int x = </w:t>
      </w:r>
      <w:proofErr w:type="gramStart"/>
      <w:r w:rsidRPr="00295DD5">
        <w:rPr>
          <w:rFonts w:cs="ADLaM Display"/>
          <w:color w:val="000000" w:themeColor="text1"/>
        </w:rPr>
        <w:t>sc.nextInt</w:t>
      </w:r>
      <w:proofErr w:type="gramEnd"/>
      <w:r w:rsidRPr="00295DD5">
        <w:rPr>
          <w:rFonts w:cs="ADLaM Display"/>
          <w:color w:val="000000" w:themeColor="text1"/>
        </w:rPr>
        <w:t>(), y = sc.nextInt();</w:t>
      </w:r>
    </w:p>
    <w:p w14:paraId="668A477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System.out.print("Enter length and width: ");</w:t>
      </w:r>
    </w:p>
    <w:p w14:paraId="61E52F6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int l = </w:t>
      </w:r>
      <w:proofErr w:type="gramStart"/>
      <w:r w:rsidRPr="00295DD5">
        <w:rPr>
          <w:rFonts w:cs="ADLaM Display"/>
          <w:color w:val="000000" w:themeColor="text1"/>
        </w:rPr>
        <w:t>sc.nextInt</w:t>
      </w:r>
      <w:proofErr w:type="gramEnd"/>
      <w:r w:rsidRPr="00295DD5">
        <w:rPr>
          <w:rFonts w:cs="ADLaM Display"/>
          <w:color w:val="000000" w:themeColor="text1"/>
        </w:rPr>
        <w:t>(), w = sc.nextInt();</w:t>
      </w:r>
    </w:p>
    <w:p w14:paraId="30581D3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shapes.addShape</w:t>
      </w:r>
      <w:proofErr w:type="gramEnd"/>
      <w:r w:rsidRPr="00295DD5">
        <w:rPr>
          <w:rFonts w:cs="ADLaM Display"/>
          <w:color w:val="000000" w:themeColor="text1"/>
        </w:rPr>
        <w:t>(new Rectangle(new Point(x, y), l, w));</w:t>
      </w:r>
    </w:p>
    <w:p w14:paraId="3F66AE6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 else if (ch == 'b') {</w:t>
      </w:r>
    </w:p>
    <w:p w14:paraId="613DD8A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System.out.print("Enter center x y: ");</w:t>
      </w:r>
    </w:p>
    <w:p w14:paraId="1CAD1E5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int x = </w:t>
      </w:r>
      <w:proofErr w:type="gramStart"/>
      <w:r w:rsidRPr="00295DD5">
        <w:rPr>
          <w:rFonts w:cs="ADLaM Display"/>
          <w:color w:val="000000" w:themeColor="text1"/>
        </w:rPr>
        <w:t>sc.nextInt</w:t>
      </w:r>
      <w:proofErr w:type="gramEnd"/>
      <w:r w:rsidRPr="00295DD5">
        <w:rPr>
          <w:rFonts w:cs="ADLaM Display"/>
          <w:color w:val="000000" w:themeColor="text1"/>
        </w:rPr>
        <w:t>(), y = sc.nextInt();</w:t>
      </w:r>
    </w:p>
    <w:p w14:paraId="3872A94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System.out.print("Enter radius: ");</w:t>
      </w:r>
    </w:p>
    <w:p w14:paraId="21D409C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int r = </w:t>
      </w:r>
      <w:proofErr w:type="gramStart"/>
      <w:r w:rsidRPr="00295DD5">
        <w:rPr>
          <w:rFonts w:cs="ADLaM Display"/>
          <w:color w:val="000000" w:themeColor="text1"/>
        </w:rPr>
        <w:t>sc.nextInt</w:t>
      </w:r>
      <w:proofErr w:type="gramEnd"/>
      <w:r w:rsidRPr="00295DD5">
        <w:rPr>
          <w:rFonts w:cs="ADLaM Display"/>
          <w:color w:val="000000" w:themeColor="text1"/>
        </w:rPr>
        <w:t>();</w:t>
      </w:r>
    </w:p>
    <w:p w14:paraId="5E8868C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shapes.addShape</w:t>
      </w:r>
      <w:proofErr w:type="gramEnd"/>
      <w:r w:rsidRPr="00295DD5">
        <w:rPr>
          <w:rFonts w:cs="ADLaM Display"/>
          <w:color w:val="000000" w:themeColor="text1"/>
        </w:rPr>
        <w:t>(new Circle(new Point(x, y), r));</w:t>
      </w:r>
    </w:p>
    <w:p w14:paraId="3229087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6B378DF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 else if (choice == 2) {</w:t>
      </w:r>
    </w:p>
    <w:p w14:paraId="4D4DD51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shapes.displayRectsInfo</w:t>
      </w:r>
      <w:proofErr w:type="gramEnd"/>
      <w:r w:rsidRPr="00295DD5">
        <w:rPr>
          <w:rFonts w:cs="ADLaM Display"/>
          <w:color w:val="000000" w:themeColor="text1"/>
        </w:rPr>
        <w:t>();</w:t>
      </w:r>
    </w:p>
    <w:p w14:paraId="3DF461D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 else if (choice == 3) {</w:t>
      </w:r>
    </w:p>
    <w:p w14:paraId="63596AF0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System.out.println("Average area = " + </w:t>
      </w:r>
      <w:proofErr w:type="gramStart"/>
      <w:r w:rsidRPr="00295DD5">
        <w:rPr>
          <w:rFonts w:cs="ADLaM Display"/>
          <w:color w:val="000000" w:themeColor="text1"/>
        </w:rPr>
        <w:t>shapes.getAvgAreas</w:t>
      </w:r>
      <w:proofErr w:type="gramEnd"/>
      <w:r w:rsidRPr="00295DD5">
        <w:rPr>
          <w:rFonts w:cs="ADLaM Display"/>
          <w:color w:val="000000" w:themeColor="text1"/>
        </w:rPr>
        <w:t>());</w:t>
      </w:r>
    </w:p>
    <w:p w14:paraId="7868551F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 else if (choice == 4) {</w:t>
      </w:r>
    </w:p>
    <w:p w14:paraId="5596819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System.out.println("Number of circles = " + </w:t>
      </w:r>
      <w:proofErr w:type="gramStart"/>
      <w:r w:rsidRPr="00295DD5">
        <w:rPr>
          <w:rFonts w:cs="ADLaM Display"/>
          <w:color w:val="000000" w:themeColor="text1"/>
        </w:rPr>
        <w:t>shapes.getCircleCounter</w:t>
      </w:r>
      <w:proofErr w:type="gramEnd"/>
      <w:r w:rsidRPr="00295DD5">
        <w:rPr>
          <w:rFonts w:cs="ADLaM Display"/>
          <w:color w:val="000000" w:themeColor="text1"/>
        </w:rPr>
        <w:t>());</w:t>
      </w:r>
    </w:p>
    <w:p w14:paraId="09F67D7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 else if (choice == 5) {</w:t>
      </w:r>
    </w:p>
    <w:p w14:paraId="5037D82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shapes.removeAllRect</w:t>
      </w:r>
      <w:proofErr w:type="gramEnd"/>
      <w:r w:rsidRPr="00295DD5">
        <w:rPr>
          <w:rFonts w:cs="ADLaM Display"/>
          <w:color w:val="000000" w:themeColor="text1"/>
        </w:rPr>
        <w:t>();</w:t>
      </w:r>
    </w:p>
    <w:p w14:paraId="096C4A8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System.out.println("All rectangles removed.");</w:t>
      </w:r>
    </w:p>
    <w:p w14:paraId="1A73E846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 else if (choice == 6) {</w:t>
      </w:r>
    </w:p>
    <w:p w14:paraId="6BA286F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System.out.println("Bye!");</w:t>
      </w:r>
    </w:p>
    <w:p w14:paraId="552195A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break;</w:t>
      </w:r>
    </w:p>
    <w:p w14:paraId="047686A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 else {</w:t>
      </w:r>
    </w:p>
    <w:p w14:paraId="52177DF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System.out.println("Invalid option.");</w:t>
      </w:r>
    </w:p>
    <w:p w14:paraId="6A49594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1AF2069B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51F422AD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3C6E1C21" w14:textId="1DE333CC" w:rsidR="00296DD0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}</w:t>
      </w:r>
    </w:p>
    <w:p w14:paraId="28EAC29C" w14:textId="77777777" w:rsidR="002D35D3" w:rsidRPr="00295DD5" w:rsidRDefault="002D35D3" w:rsidP="00296DD0">
      <w:pPr>
        <w:rPr>
          <w:rFonts w:cs="ADLaM Display"/>
          <w:lang w:val="en-GB"/>
        </w:rPr>
      </w:pPr>
    </w:p>
    <w:p w14:paraId="0452BB38" w14:textId="77777777" w:rsidR="002D35D3" w:rsidRPr="00295DD5" w:rsidRDefault="002D35D3" w:rsidP="00296DD0">
      <w:pPr>
        <w:rPr>
          <w:rFonts w:cs="ADLaM Display"/>
          <w:lang w:val="en-GB"/>
        </w:rPr>
      </w:pPr>
    </w:p>
    <w:p w14:paraId="6739FDE5" w14:textId="74E5011F" w:rsidR="00296DD0" w:rsidRPr="00295DD5" w:rsidRDefault="00296DD0" w:rsidP="00296DD0">
      <w:pPr>
        <w:rPr>
          <w:rFonts w:cs="ADLaM Display"/>
          <w:lang w:val="en-GB"/>
        </w:rPr>
      </w:pPr>
      <w:r w:rsidRPr="00295DD5">
        <w:rPr>
          <w:rFonts w:cs="ADLaM Display"/>
          <w:lang w:val="en-GB"/>
        </w:rPr>
        <w:t>Output:</w:t>
      </w:r>
    </w:p>
    <w:p w14:paraId="27BEA12F" w14:textId="021942F7" w:rsidR="002D35D3" w:rsidRPr="00295DD5" w:rsidRDefault="002D35D3" w:rsidP="00296DD0">
      <w:pPr>
        <w:rPr>
          <w:rFonts w:cs="ADLaM Display"/>
          <w:lang w:val="en-GB"/>
        </w:rPr>
      </w:pPr>
      <w:r w:rsidRPr="00295DD5">
        <w:rPr>
          <w:rFonts w:cs="ADLaM Display"/>
          <w:noProof/>
          <w:lang w:val="en-GB"/>
        </w:rPr>
        <w:lastRenderedPageBreak/>
        <w:drawing>
          <wp:inline distT="0" distB="0" distL="0" distR="0" wp14:anchorId="1E2A9FAD" wp14:editId="643C6E30">
            <wp:extent cx="3210373" cy="5782482"/>
            <wp:effectExtent l="0" t="0" r="952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5782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E2737" w14:textId="52D30EAF" w:rsidR="00994E85" w:rsidRPr="00295DD5" w:rsidRDefault="00994E85">
      <w:pPr>
        <w:rPr>
          <w:rFonts w:cs="ADLaM Display"/>
          <w:lang w:val="en-GB"/>
        </w:rPr>
      </w:pPr>
    </w:p>
    <w:p w14:paraId="1DC32779" w14:textId="2D57D81F" w:rsidR="00296DD0" w:rsidRPr="00295DD5" w:rsidRDefault="002D35D3" w:rsidP="00296DD0">
      <w:pPr>
        <w:pStyle w:val="Heading1"/>
        <w:rPr>
          <w:rFonts w:asciiTheme="minorHAnsi" w:hAnsiTheme="minorHAnsi" w:cs="ADLaM Display"/>
          <w:lang w:val="en-GB"/>
        </w:rPr>
      </w:pPr>
      <w:bookmarkStart w:id="3" w:name="_Toc196247387"/>
      <w:r w:rsidRPr="00295DD5">
        <w:rPr>
          <w:rFonts w:asciiTheme="minorHAnsi" w:hAnsiTheme="minorHAnsi" w:cs="ADLaM Display"/>
          <w:lang w:val="en-GB"/>
        </w:rPr>
        <w:t>Exercise</w:t>
      </w:r>
      <w:r w:rsidR="00994E85" w:rsidRPr="00295DD5">
        <w:rPr>
          <w:rFonts w:asciiTheme="minorHAnsi" w:hAnsiTheme="minorHAnsi" w:cs="ADLaM Display"/>
          <w:lang w:val="en-GB"/>
        </w:rPr>
        <w:t xml:space="preserve"> 4:</w:t>
      </w:r>
      <w:bookmarkEnd w:id="3"/>
    </w:p>
    <w:p w14:paraId="62CE132A" w14:textId="77777777" w:rsidR="00296DD0" w:rsidRPr="00295DD5" w:rsidRDefault="00296DD0" w:rsidP="00296DD0">
      <w:pPr>
        <w:rPr>
          <w:rFonts w:cs="ADLaM Display"/>
          <w:lang w:val="en-GB"/>
        </w:rPr>
      </w:pPr>
    </w:p>
    <w:p w14:paraId="16C213AB" w14:textId="39864743" w:rsidR="00296DD0" w:rsidRPr="00295DD5" w:rsidRDefault="002D35D3" w:rsidP="00296DD0">
      <w:pPr>
        <w:rPr>
          <w:rFonts w:cs="ADLaM Display"/>
          <w:lang w:val="en-GB"/>
        </w:rPr>
      </w:pPr>
      <w:r w:rsidRPr="00295DD5">
        <w:rPr>
          <w:rFonts w:cs="ADLaM Display"/>
          <w:lang w:val="en-GB"/>
        </w:rPr>
        <w:t>Code</w:t>
      </w:r>
      <w:r w:rsidR="00296DD0" w:rsidRPr="00295DD5">
        <w:rPr>
          <w:rFonts w:cs="ADLaM Display"/>
          <w:lang w:val="en-GB"/>
        </w:rPr>
        <w:t>:</w:t>
      </w:r>
    </w:p>
    <w:p w14:paraId="1B253C77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class Maths {</w:t>
      </w:r>
    </w:p>
    <w:p w14:paraId="7E8D606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void </w:t>
      </w:r>
      <w:proofErr w:type="gramStart"/>
      <w:r w:rsidRPr="00295DD5">
        <w:rPr>
          <w:rFonts w:cs="ADLaM Display"/>
          <w:color w:val="000000" w:themeColor="text1"/>
        </w:rPr>
        <w:t>display(</w:t>
      </w:r>
      <w:proofErr w:type="gramEnd"/>
      <w:r w:rsidRPr="00295DD5">
        <w:rPr>
          <w:rFonts w:cs="ADLaM Display"/>
          <w:color w:val="000000" w:themeColor="text1"/>
        </w:rPr>
        <w:t>){</w:t>
      </w:r>
    </w:p>
    <w:p w14:paraId="10B7E14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System.out.print("Hello im display of class Maths");</w:t>
      </w:r>
    </w:p>
    <w:p w14:paraId="79493714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08D2EA83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}</w:t>
      </w:r>
    </w:p>
    <w:p w14:paraId="1E7B5AF7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lastRenderedPageBreak/>
        <w:t>class Algebra extends Maths {</w:t>
      </w:r>
    </w:p>
    <w:p w14:paraId="7D5D721F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void </w:t>
      </w:r>
      <w:proofErr w:type="gramStart"/>
      <w:r w:rsidRPr="00295DD5">
        <w:rPr>
          <w:rFonts w:cs="ADLaM Display"/>
          <w:color w:val="000000" w:themeColor="text1"/>
        </w:rPr>
        <w:t>display(</w:t>
      </w:r>
      <w:proofErr w:type="gramEnd"/>
      <w:r w:rsidRPr="00295DD5">
        <w:rPr>
          <w:rFonts w:cs="ADLaM Display"/>
          <w:color w:val="000000" w:themeColor="text1"/>
        </w:rPr>
        <w:t>) {</w:t>
      </w:r>
    </w:p>
    <w:p w14:paraId="04EFF88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System.out.print("Hello im display of class Algebra");</w:t>
      </w:r>
    </w:p>
    <w:p w14:paraId="051E818E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7E5CD9A2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}</w:t>
      </w:r>
    </w:p>
    <w:p w14:paraId="4B160CC5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class Q4{</w:t>
      </w:r>
    </w:p>
    <w:p w14:paraId="27F4B138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static void </w:t>
      </w:r>
      <w:proofErr w:type="gramStart"/>
      <w:r w:rsidRPr="00295DD5">
        <w:rPr>
          <w:rFonts w:cs="ADLaM Display"/>
          <w:color w:val="000000" w:themeColor="text1"/>
        </w:rPr>
        <w:t>main(</w:t>
      </w:r>
      <w:proofErr w:type="gramEnd"/>
      <w:r w:rsidRPr="00295DD5">
        <w:rPr>
          <w:rFonts w:cs="ADLaM Display"/>
          <w:color w:val="000000" w:themeColor="text1"/>
        </w:rPr>
        <w:t>String args[]) {</w:t>
      </w:r>
    </w:p>
    <w:p w14:paraId="713F680A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Maths m = new </w:t>
      </w:r>
      <w:proofErr w:type="gramStart"/>
      <w:r w:rsidRPr="00295DD5">
        <w:rPr>
          <w:rFonts w:cs="ADLaM Display"/>
          <w:color w:val="000000" w:themeColor="text1"/>
        </w:rPr>
        <w:t>Algebra(</w:t>
      </w:r>
      <w:proofErr w:type="gramEnd"/>
      <w:r w:rsidRPr="00295DD5">
        <w:rPr>
          <w:rFonts w:cs="ADLaM Display"/>
          <w:color w:val="000000" w:themeColor="text1"/>
        </w:rPr>
        <w:t>);</w:t>
      </w:r>
    </w:p>
    <w:p w14:paraId="28873867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m.</w:t>
      </w:r>
      <w:proofErr w:type="gramStart"/>
      <w:r w:rsidRPr="00295DD5">
        <w:rPr>
          <w:rFonts w:cs="ADLaM Display"/>
          <w:color w:val="000000" w:themeColor="text1"/>
        </w:rPr>
        <w:t>display(</w:t>
      </w:r>
      <w:proofErr w:type="gramEnd"/>
      <w:r w:rsidRPr="00295DD5">
        <w:rPr>
          <w:rFonts w:cs="ADLaM Display"/>
          <w:color w:val="000000" w:themeColor="text1"/>
        </w:rPr>
        <w:t>);</w:t>
      </w:r>
    </w:p>
    <w:p w14:paraId="668B8921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2E793FB1" w14:textId="12189C4B" w:rsidR="00296DD0" w:rsidRPr="00295DD5" w:rsidRDefault="002D35D3" w:rsidP="002D35D3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}</w:t>
      </w:r>
    </w:p>
    <w:p w14:paraId="484C1099" w14:textId="77777777" w:rsidR="002D35D3" w:rsidRPr="00295DD5" w:rsidRDefault="002D35D3" w:rsidP="002D35D3">
      <w:pPr>
        <w:pStyle w:val="Code"/>
        <w:rPr>
          <w:rFonts w:cs="ADLaM Display"/>
          <w:color w:val="000000" w:themeColor="text1"/>
        </w:rPr>
      </w:pPr>
    </w:p>
    <w:p w14:paraId="7C8D4875" w14:textId="77777777" w:rsidR="00296DD0" w:rsidRPr="00295DD5" w:rsidRDefault="00296DD0" w:rsidP="00296DD0">
      <w:pPr>
        <w:rPr>
          <w:rFonts w:cs="ADLaM Display"/>
          <w:lang w:val="en-GB"/>
        </w:rPr>
      </w:pPr>
      <w:r w:rsidRPr="00295DD5">
        <w:rPr>
          <w:rFonts w:cs="ADLaM Display"/>
          <w:lang w:val="en-GB"/>
        </w:rPr>
        <w:t>Output:</w:t>
      </w:r>
    </w:p>
    <w:p w14:paraId="23488F3C" w14:textId="128E1789" w:rsidR="002D35D3" w:rsidRPr="00295DD5" w:rsidRDefault="002D35D3" w:rsidP="00296DD0">
      <w:pPr>
        <w:rPr>
          <w:rFonts w:cs="ADLaM Display"/>
          <w:lang w:val="en-GB"/>
        </w:rPr>
      </w:pPr>
      <w:r w:rsidRPr="00295DD5">
        <w:rPr>
          <w:rFonts w:cs="ADLaM Display"/>
          <w:noProof/>
          <w:lang w:val="en-GB"/>
        </w:rPr>
        <w:drawing>
          <wp:inline distT="0" distB="0" distL="0" distR="0" wp14:anchorId="7029AAFF" wp14:editId="5FE10ADE">
            <wp:extent cx="2943220" cy="2000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9231"/>
                    <a:stretch/>
                  </pic:blipFill>
                  <pic:spPr bwMode="auto">
                    <a:xfrm>
                      <a:off x="0" y="0"/>
                      <a:ext cx="2943636" cy="2000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1A491" w14:textId="77777777" w:rsidR="00994E85" w:rsidRPr="00295DD5" w:rsidRDefault="00994E85" w:rsidP="00296DD0">
      <w:pPr>
        <w:rPr>
          <w:rFonts w:cs="ADLaM Display"/>
          <w:lang w:val="en-GB"/>
        </w:rPr>
      </w:pPr>
      <w:r w:rsidRPr="00295DD5">
        <w:rPr>
          <w:rFonts w:cs="ADLaM Display"/>
          <w:lang w:val="en-GB"/>
        </w:rPr>
        <w:br w:type="page"/>
      </w:r>
    </w:p>
    <w:p w14:paraId="4CB33673" w14:textId="236C0C80" w:rsidR="00296DD0" w:rsidRPr="00295DD5" w:rsidRDefault="002D35D3" w:rsidP="00296DD0">
      <w:pPr>
        <w:pStyle w:val="Heading1"/>
        <w:rPr>
          <w:rFonts w:asciiTheme="minorHAnsi" w:hAnsiTheme="minorHAnsi" w:cs="ADLaM Display"/>
          <w:lang w:val="en-GB"/>
        </w:rPr>
      </w:pPr>
      <w:bookmarkStart w:id="4" w:name="_Toc196247388"/>
      <w:r w:rsidRPr="00295DD5">
        <w:rPr>
          <w:rFonts w:asciiTheme="minorHAnsi" w:hAnsiTheme="minorHAnsi" w:cs="ADLaM Display"/>
          <w:lang w:val="en-GB"/>
        </w:rPr>
        <w:lastRenderedPageBreak/>
        <w:t>Exercise</w:t>
      </w:r>
      <w:r w:rsidR="00994E85" w:rsidRPr="00295DD5">
        <w:rPr>
          <w:rFonts w:asciiTheme="minorHAnsi" w:hAnsiTheme="minorHAnsi" w:cs="ADLaM Display"/>
          <w:lang w:val="en-GB"/>
        </w:rPr>
        <w:t xml:space="preserve"> 5:</w:t>
      </w:r>
      <w:bookmarkEnd w:id="4"/>
    </w:p>
    <w:p w14:paraId="123CC993" w14:textId="77777777" w:rsidR="00296DD0" w:rsidRPr="00295DD5" w:rsidRDefault="00296DD0" w:rsidP="00296DD0">
      <w:pPr>
        <w:rPr>
          <w:rFonts w:cs="ADLaM Display"/>
          <w:lang w:val="en-GB"/>
        </w:rPr>
      </w:pPr>
    </w:p>
    <w:p w14:paraId="410DC02E" w14:textId="1D7CF03D" w:rsidR="00296DD0" w:rsidRPr="00295DD5" w:rsidRDefault="002D35D3" w:rsidP="00296DD0">
      <w:pPr>
        <w:rPr>
          <w:rFonts w:cs="ADLaM Display"/>
          <w:lang w:val="en-GB"/>
        </w:rPr>
      </w:pPr>
      <w:r w:rsidRPr="00295DD5">
        <w:rPr>
          <w:rFonts w:cs="ADLaM Display"/>
          <w:lang w:val="en-GB"/>
        </w:rPr>
        <w:t>Code</w:t>
      </w:r>
      <w:r w:rsidR="00296DD0" w:rsidRPr="00295DD5">
        <w:rPr>
          <w:rFonts w:cs="ADLaM Display"/>
          <w:lang w:val="en-GB"/>
        </w:rPr>
        <w:t>:</w:t>
      </w:r>
    </w:p>
    <w:p w14:paraId="0B4F51A5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 xml:space="preserve">class </w:t>
      </w:r>
      <w:proofErr w:type="gramStart"/>
      <w:r w:rsidRPr="00295DD5">
        <w:rPr>
          <w:rFonts w:cs="ADLaM Display"/>
          <w:color w:val="000000" w:themeColor="text1"/>
        </w:rPr>
        <w:t>Animal{</w:t>
      </w:r>
      <w:proofErr w:type="gramEnd"/>
    </w:p>
    <w:p w14:paraId="7CFBD192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String name;</w:t>
      </w:r>
    </w:p>
    <w:p w14:paraId="63A3DBCD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int age;</w:t>
      </w:r>
    </w:p>
    <w:p w14:paraId="20343ACA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String gender;</w:t>
      </w:r>
    </w:p>
    <w:p w14:paraId="0EC01FC4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Animal (String name, int age, String gender) {</w:t>
      </w:r>
    </w:p>
    <w:p w14:paraId="7B8F6782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this.name = name;</w:t>
      </w:r>
    </w:p>
    <w:p w14:paraId="4782E71A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this.age = age;</w:t>
      </w:r>
    </w:p>
    <w:p w14:paraId="03E8BA79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this.gender</w:t>
      </w:r>
      <w:proofErr w:type="gramEnd"/>
      <w:r w:rsidRPr="00295DD5">
        <w:rPr>
          <w:rFonts w:cs="ADLaM Display"/>
          <w:color w:val="000000" w:themeColor="text1"/>
        </w:rPr>
        <w:t xml:space="preserve"> = gender;</w:t>
      </w:r>
    </w:p>
    <w:p w14:paraId="12466843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321A7D93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void </w:t>
      </w:r>
      <w:proofErr w:type="gramStart"/>
      <w:r w:rsidRPr="00295DD5">
        <w:rPr>
          <w:rFonts w:cs="ADLaM Display"/>
          <w:color w:val="000000" w:themeColor="text1"/>
        </w:rPr>
        <w:t>produceSound(</w:t>
      </w:r>
      <w:proofErr w:type="gramEnd"/>
      <w:r w:rsidRPr="00295DD5">
        <w:rPr>
          <w:rFonts w:cs="ADLaM Display"/>
          <w:color w:val="000000" w:themeColor="text1"/>
        </w:rPr>
        <w:t>){</w:t>
      </w:r>
    </w:p>
    <w:p w14:paraId="3D5042D3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System.out.print("USELESS");</w:t>
      </w:r>
    </w:p>
    <w:p w14:paraId="4B206B00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35B5AA61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}</w:t>
      </w:r>
    </w:p>
    <w:p w14:paraId="15561ABD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 xml:space="preserve">class Dog extends </w:t>
      </w:r>
      <w:proofErr w:type="gramStart"/>
      <w:r w:rsidRPr="00295DD5">
        <w:rPr>
          <w:rFonts w:cs="ADLaM Display"/>
          <w:color w:val="000000" w:themeColor="text1"/>
        </w:rPr>
        <w:t>Animal{</w:t>
      </w:r>
      <w:proofErr w:type="gramEnd"/>
    </w:p>
    <w:p w14:paraId="234C93C9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Dog(</w:t>
      </w:r>
      <w:proofErr w:type="gramEnd"/>
      <w:r w:rsidRPr="00295DD5">
        <w:rPr>
          <w:rFonts w:cs="ADLaM Display"/>
          <w:color w:val="000000" w:themeColor="text1"/>
        </w:rPr>
        <w:t>String name, int age, String gender) {</w:t>
      </w:r>
    </w:p>
    <w:p w14:paraId="4BCE58AA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super (name, age, gender);</w:t>
      </w:r>
    </w:p>
    <w:p w14:paraId="462C5902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2E5F871B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void </w:t>
      </w:r>
      <w:proofErr w:type="gramStart"/>
      <w:r w:rsidRPr="00295DD5">
        <w:rPr>
          <w:rFonts w:cs="ADLaM Display"/>
          <w:color w:val="000000" w:themeColor="text1"/>
        </w:rPr>
        <w:t>produceSound(</w:t>
      </w:r>
      <w:proofErr w:type="gramEnd"/>
      <w:r w:rsidRPr="00295DD5">
        <w:rPr>
          <w:rFonts w:cs="ADLaM Display"/>
          <w:color w:val="000000" w:themeColor="text1"/>
        </w:rPr>
        <w:t>){</w:t>
      </w:r>
    </w:p>
    <w:p w14:paraId="21CEE76F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System.out.println("DOG SOUNDS IDK");</w:t>
      </w:r>
    </w:p>
    <w:p w14:paraId="199151E3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76FF2CA8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}</w:t>
      </w:r>
    </w:p>
    <w:p w14:paraId="366115E7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 xml:space="preserve">class Frog extends </w:t>
      </w:r>
      <w:proofErr w:type="gramStart"/>
      <w:r w:rsidRPr="00295DD5">
        <w:rPr>
          <w:rFonts w:cs="ADLaM Display"/>
          <w:color w:val="000000" w:themeColor="text1"/>
        </w:rPr>
        <w:t>Animal{</w:t>
      </w:r>
      <w:proofErr w:type="gramEnd"/>
    </w:p>
    <w:p w14:paraId="459215E9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Frog(</w:t>
      </w:r>
      <w:proofErr w:type="gramEnd"/>
      <w:r w:rsidRPr="00295DD5">
        <w:rPr>
          <w:rFonts w:cs="ADLaM Display"/>
          <w:color w:val="000000" w:themeColor="text1"/>
        </w:rPr>
        <w:t>String name, int age, String gender) {</w:t>
      </w:r>
    </w:p>
    <w:p w14:paraId="105F6111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super (name, age, gender);</w:t>
      </w:r>
    </w:p>
    <w:p w14:paraId="361B7F5A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57F15FAF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void </w:t>
      </w:r>
      <w:proofErr w:type="gramStart"/>
      <w:r w:rsidRPr="00295DD5">
        <w:rPr>
          <w:rFonts w:cs="ADLaM Display"/>
          <w:color w:val="000000" w:themeColor="text1"/>
        </w:rPr>
        <w:t>produceSound(</w:t>
      </w:r>
      <w:proofErr w:type="gramEnd"/>
      <w:r w:rsidRPr="00295DD5">
        <w:rPr>
          <w:rFonts w:cs="ADLaM Display"/>
          <w:color w:val="000000" w:themeColor="text1"/>
        </w:rPr>
        <w:t>){</w:t>
      </w:r>
    </w:p>
    <w:p w14:paraId="61F09B0F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System.out.println("FROG SOUNDS");</w:t>
      </w:r>
    </w:p>
    <w:p w14:paraId="66796A29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5AEA8D52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}</w:t>
      </w:r>
    </w:p>
    <w:p w14:paraId="733C683D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 xml:space="preserve">class Kitten extends </w:t>
      </w:r>
      <w:proofErr w:type="gramStart"/>
      <w:r w:rsidRPr="00295DD5">
        <w:rPr>
          <w:rFonts w:cs="ADLaM Display"/>
          <w:color w:val="000000" w:themeColor="text1"/>
        </w:rPr>
        <w:t>Animal{</w:t>
      </w:r>
      <w:proofErr w:type="gramEnd"/>
    </w:p>
    <w:p w14:paraId="6F77EA1D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Kitten(</w:t>
      </w:r>
      <w:proofErr w:type="gramEnd"/>
      <w:r w:rsidRPr="00295DD5">
        <w:rPr>
          <w:rFonts w:cs="ADLaM Display"/>
          <w:color w:val="000000" w:themeColor="text1"/>
        </w:rPr>
        <w:t>String name, int age) {</w:t>
      </w:r>
    </w:p>
    <w:p w14:paraId="665D4169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super (name, age, "Female");</w:t>
      </w:r>
    </w:p>
    <w:p w14:paraId="22A3421F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6C2C6518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void </w:t>
      </w:r>
      <w:proofErr w:type="gramStart"/>
      <w:r w:rsidRPr="00295DD5">
        <w:rPr>
          <w:rFonts w:cs="ADLaM Display"/>
          <w:color w:val="000000" w:themeColor="text1"/>
        </w:rPr>
        <w:t>produceSound(</w:t>
      </w:r>
      <w:proofErr w:type="gramEnd"/>
      <w:r w:rsidRPr="00295DD5">
        <w:rPr>
          <w:rFonts w:cs="ADLaM Display"/>
          <w:color w:val="000000" w:themeColor="text1"/>
        </w:rPr>
        <w:t>){</w:t>
      </w:r>
    </w:p>
    <w:p w14:paraId="7E2F2EA5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System.out.println("CAT SOUNDS BUT HIGH PITCHED");</w:t>
      </w:r>
    </w:p>
    <w:p w14:paraId="731D638E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498122EA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}</w:t>
      </w:r>
    </w:p>
    <w:p w14:paraId="7A254D3C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 xml:space="preserve">class TomCat extends </w:t>
      </w:r>
      <w:proofErr w:type="gramStart"/>
      <w:r w:rsidRPr="00295DD5">
        <w:rPr>
          <w:rFonts w:cs="ADLaM Display"/>
          <w:color w:val="000000" w:themeColor="text1"/>
        </w:rPr>
        <w:t>Animal{</w:t>
      </w:r>
      <w:proofErr w:type="gramEnd"/>
    </w:p>
    <w:p w14:paraId="0410FC06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proofErr w:type="gramStart"/>
      <w:r w:rsidRPr="00295DD5">
        <w:rPr>
          <w:rFonts w:cs="ADLaM Display"/>
          <w:color w:val="000000" w:themeColor="text1"/>
        </w:rPr>
        <w:t>TomCat(</w:t>
      </w:r>
      <w:proofErr w:type="gramEnd"/>
      <w:r w:rsidRPr="00295DD5">
        <w:rPr>
          <w:rFonts w:cs="ADLaM Display"/>
          <w:color w:val="000000" w:themeColor="text1"/>
        </w:rPr>
        <w:t>String name, int age) {</w:t>
      </w:r>
    </w:p>
    <w:p w14:paraId="1AA12429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super (name, age, "Male");</w:t>
      </w:r>
    </w:p>
    <w:p w14:paraId="32F4F24A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79FFDFF7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void </w:t>
      </w:r>
      <w:proofErr w:type="gramStart"/>
      <w:r w:rsidRPr="00295DD5">
        <w:rPr>
          <w:rFonts w:cs="ADLaM Display"/>
          <w:color w:val="000000" w:themeColor="text1"/>
        </w:rPr>
        <w:t>produceSound(</w:t>
      </w:r>
      <w:proofErr w:type="gramEnd"/>
      <w:r w:rsidRPr="00295DD5">
        <w:rPr>
          <w:rFonts w:cs="ADLaM Display"/>
          <w:color w:val="000000" w:themeColor="text1"/>
        </w:rPr>
        <w:t>){</w:t>
      </w:r>
    </w:p>
    <w:p w14:paraId="683FF3D3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System.out.println("CAT SOUNDS BUT LOW PITCHED");</w:t>
      </w:r>
    </w:p>
    <w:p w14:paraId="7879D179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7465F767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}</w:t>
      </w:r>
    </w:p>
    <w:p w14:paraId="06D132B7" w14:textId="20424F3F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class Q5AnimalSoundDemo {</w:t>
      </w:r>
    </w:p>
    <w:p w14:paraId="2293598B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 xml:space="preserve">public static void </w:t>
      </w:r>
      <w:proofErr w:type="gramStart"/>
      <w:r w:rsidRPr="00295DD5">
        <w:rPr>
          <w:rFonts w:cs="ADLaM Display"/>
          <w:color w:val="000000" w:themeColor="text1"/>
        </w:rPr>
        <w:t>main(</w:t>
      </w:r>
      <w:proofErr w:type="gramEnd"/>
      <w:r w:rsidRPr="00295DD5">
        <w:rPr>
          <w:rFonts w:cs="ADLaM Display"/>
          <w:color w:val="000000" w:themeColor="text1"/>
        </w:rPr>
        <w:t>String args[]) {</w:t>
      </w:r>
    </w:p>
    <w:p w14:paraId="09DEF2C8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 xml:space="preserve">        </w:t>
      </w:r>
      <w:proofErr w:type="gramStart"/>
      <w:r w:rsidRPr="00295DD5">
        <w:rPr>
          <w:rFonts w:cs="ADLaM Display"/>
          <w:color w:val="000000" w:themeColor="text1"/>
        </w:rPr>
        <w:t>Animal[</w:t>
      </w:r>
      <w:proofErr w:type="gramEnd"/>
      <w:r w:rsidRPr="00295DD5">
        <w:rPr>
          <w:rFonts w:cs="ADLaM Display"/>
          <w:color w:val="000000" w:themeColor="text1"/>
        </w:rPr>
        <w:t>] an = {</w:t>
      </w:r>
    </w:p>
    <w:p w14:paraId="4914887F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new </w:t>
      </w:r>
      <w:proofErr w:type="gramStart"/>
      <w:r w:rsidRPr="00295DD5">
        <w:rPr>
          <w:rFonts w:cs="ADLaM Display"/>
          <w:color w:val="000000" w:themeColor="text1"/>
        </w:rPr>
        <w:t>Dog(</w:t>
      </w:r>
      <w:proofErr w:type="gramEnd"/>
      <w:r w:rsidRPr="00295DD5">
        <w:rPr>
          <w:rFonts w:cs="ADLaM Display"/>
          <w:color w:val="000000" w:themeColor="text1"/>
        </w:rPr>
        <w:t>"D1", 10, "Male"),</w:t>
      </w:r>
    </w:p>
    <w:p w14:paraId="33C53F90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new </w:t>
      </w:r>
      <w:proofErr w:type="gramStart"/>
      <w:r w:rsidRPr="00295DD5">
        <w:rPr>
          <w:rFonts w:cs="ADLaM Display"/>
          <w:color w:val="000000" w:themeColor="text1"/>
        </w:rPr>
        <w:t>Dog(</w:t>
      </w:r>
      <w:proofErr w:type="gramEnd"/>
      <w:r w:rsidRPr="00295DD5">
        <w:rPr>
          <w:rFonts w:cs="ADLaM Display"/>
          <w:color w:val="000000" w:themeColor="text1"/>
        </w:rPr>
        <w:t>"D2", 15, "Male"),</w:t>
      </w:r>
    </w:p>
    <w:p w14:paraId="31243F78" w14:textId="7C2E29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new </w:t>
      </w:r>
      <w:proofErr w:type="gramStart"/>
      <w:r w:rsidRPr="00295DD5">
        <w:rPr>
          <w:rFonts w:cs="ADLaM Display"/>
          <w:color w:val="000000" w:themeColor="text1"/>
        </w:rPr>
        <w:t>Dog(</w:t>
      </w:r>
      <w:proofErr w:type="gramEnd"/>
      <w:r w:rsidRPr="00295DD5">
        <w:rPr>
          <w:rFonts w:cs="ADLaM Display"/>
          <w:color w:val="000000" w:themeColor="text1"/>
        </w:rPr>
        <w:t>"D3", 12, "Female"),</w:t>
      </w:r>
    </w:p>
    <w:p w14:paraId="56A3B55C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lastRenderedPageBreak/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</w:p>
    <w:p w14:paraId="6171714C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new </w:t>
      </w:r>
      <w:proofErr w:type="gramStart"/>
      <w:r w:rsidRPr="00295DD5">
        <w:rPr>
          <w:rFonts w:cs="ADLaM Display"/>
          <w:color w:val="000000" w:themeColor="text1"/>
        </w:rPr>
        <w:t>Frog(</w:t>
      </w:r>
      <w:proofErr w:type="gramEnd"/>
      <w:r w:rsidRPr="00295DD5">
        <w:rPr>
          <w:rFonts w:cs="ADLaM Display"/>
          <w:color w:val="000000" w:themeColor="text1"/>
        </w:rPr>
        <w:t>"F1", 4, "Male"),</w:t>
      </w:r>
    </w:p>
    <w:p w14:paraId="58145982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new </w:t>
      </w:r>
      <w:proofErr w:type="gramStart"/>
      <w:r w:rsidRPr="00295DD5">
        <w:rPr>
          <w:rFonts w:cs="ADLaM Display"/>
          <w:color w:val="000000" w:themeColor="text1"/>
        </w:rPr>
        <w:t>Frog(</w:t>
      </w:r>
      <w:proofErr w:type="gramEnd"/>
      <w:r w:rsidRPr="00295DD5">
        <w:rPr>
          <w:rFonts w:cs="ADLaM Display"/>
          <w:color w:val="000000" w:themeColor="text1"/>
        </w:rPr>
        <w:t>"F2", 1, "Male"),</w:t>
      </w:r>
    </w:p>
    <w:p w14:paraId="1FBAB575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new </w:t>
      </w:r>
      <w:proofErr w:type="gramStart"/>
      <w:r w:rsidRPr="00295DD5">
        <w:rPr>
          <w:rFonts w:cs="ADLaM Display"/>
          <w:color w:val="000000" w:themeColor="text1"/>
        </w:rPr>
        <w:t>Frog(</w:t>
      </w:r>
      <w:proofErr w:type="gramEnd"/>
      <w:r w:rsidRPr="00295DD5">
        <w:rPr>
          <w:rFonts w:cs="ADLaM Display"/>
          <w:color w:val="000000" w:themeColor="text1"/>
        </w:rPr>
        <w:t>"F3", 2, "Female"),</w:t>
      </w:r>
    </w:p>
    <w:p w14:paraId="58D00C30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</w:p>
    <w:p w14:paraId="4070809A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new </w:t>
      </w:r>
      <w:proofErr w:type="gramStart"/>
      <w:r w:rsidRPr="00295DD5">
        <w:rPr>
          <w:rFonts w:cs="ADLaM Display"/>
          <w:color w:val="000000" w:themeColor="text1"/>
        </w:rPr>
        <w:t>Kitten(</w:t>
      </w:r>
      <w:proofErr w:type="gramEnd"/>
      <w:r w:rsidRPr="00295DD5">
        <w:rPr>
          <w:rFonts w:cs="ADLaM Display"/>
          <w:color w:val="000000" w:themeColor="text1"/>
        </w:rPr>
        <w:t>"K1", 9),</w:t>
      </w:r>
    </w:p>
    <w:p w14:paraId="370274C1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new </w:t>
      </w:r>
      <w:proofErr w:type="gramStart"/>
      <w:r w:rsidRPr="00295DD5">
        <w:rPr>
          <w:rFonts w:cs="ADLaM Display"/>
          <w:color w:val="000000" w:themeColor="text1"/>
        </w:rPr>
        <w:t>Kitten(</w:t>
      </w:r>
      <w:proofErr w:type="gramEnd"/>
      <w:r w:rsidRPr="00295DD5">
        <w:rPr>
          <w:rFonts w:cs="ADLaM Display"/>
          <w:color w:val="000000" w:themeColor="text1"/>
        </w:rPr>
        <w:t>"K2", 10),</w:t>
      </w:r>
    </w:p>
    <w:p w14:paraId="7445DDA9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new </w:t>
      </w:r>
      <w:proofErr w:type="gramStart"/>
      <w:r w:rsidRPr="00295DD5">
        <w:rPr>
          <w:rFonts w:cs="ADLaM Display"/>
          <w:color w:val="000000" w:themeColor="text1"/>
        </w:rPr>
        <w:t>Kitten(</w:t>
      </w:r>
      <w:proofErr w:type="gramEnd"/>
      <w:r w:rsidRPr="00295DD5">
        <w:rPr>
          <w:rFonts w:cs="ADLaM Display"/>
          <w:color w:val="000000" w:themeColor="text1"/>
        </w:rPr>
        <w:t>"K3", 3),</w:t>
      </w:r>
    </w:p>
    <w:p w14:paraId="37559C86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</w:p>
    <w:p w14:paraId="6A628B88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new </w:t>
      </w:r>
      <w:proofErr w:type="gramStart"/>
      <w:r w:rsidRPr="00295DD5">
        <w:rPr>
          <w:rFonts w:cs="ADLaM Display"/>
          <w:color w:val="000000" w:themeColor="text1"/>
        </w:rPr>
        <w:t>TomCat(</w:t>
      </w:r>
      <w:proofErr w:type="gramEnd"/>
      <w:r w:rsidRPr="00295DD5">
        <w:rPr>
          <w:rFonts w:cs="ADLaM Display"/>
          <w:color w:val="000000" w:themeColor="text1"/>
        </w:rPr>
        <w:t>"T1", 17),</w:t>
      </w:r>
    </w:p>
    <w:p w14:paraId="618FCBDA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new </w:t>
      </w:r>
      <w:proofErr w:type="gramStart"/>
      <w:r w:rsidRPr="00295DD5">
        <w:rPr>
          <w:rFonts w:cs="ADLaM Display"/>
          <w:color w:val="000000" w:themeColor="text1"/>
        </w:rPr>
        <w:t>TomCat(</w:t>
      </w:r>
      <w:proofErr w:type="gramEnd"/>
      <w:r w:rsidRPr="00295DD5">
        <w:rPr>
          <w:rFonts w:cs="ADLaM Display"/>
          <w:color w:val="000000" w:themeColor="text1"/>
        </w:rPr>
        <w:t>"T2", 16),</w:t>
      </w:r>
    </w:p>
    <w:p w14:paraId="648C562A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new </w:t>
      </w:r>
      <w:proofErr w:type="gramStart"/>
      <w:r w:rsidRPr="00295DD5">
        <w:rPr>
          <w:rFonts w:cs="ADLaM Display"/>
          <w:color w:val="000000" w:themeColor="text1"/>
        </w:rPr>
        <w:t>TomCat(</w:t>
      </w:r>
      <w:proofErr w:type="gramEnd"/>
      <w:r w:rsidRPr="00295DD5">
        <w:rPr>
          <w:rFonts w:cs="ADLaM Display"/>
          <w:color w:val="000000" w:themeColor="text1"/>
        </w:rPr>
        <w:t>"T3", 9)</w:t>
      </w:r>
    </w:p>
    <w:p w14:paraId="76D27FA4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};</w:t>
      </w:r>
    </w:p>
    <w:p w14:paraId="0477B67C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</w:p>
    <w:p w14:paraId="7FA068EB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int dogCount = 0, frogCount = 0, kittenCount = 0, tomcatCount = 0;</w:t>
      </w:r>
    </w:p>
    <w:p w14:paraId="47E5F037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int dogAgeSum = 0, frogAgeSum = 0, kittenAgeSum = 0, tomcatAgeSum = 0;</w:t>
      </w:r>
    </w:p>
    <w:p w14:paraId="5B3D36BC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</w:p>
    <w:p w14:paraId="5669B272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for (Animal </w:t>
      </w:r>
      <w:proofErr w:type="gramStart"/>
      <w:r w:rsidRPr="00295DD5">
        <w:rPr>
          <w:rFonts w:cs="ADLaM Display"/>
          <w:color w:val="000000" w:themeColor="text1"/>
        </w:rPr>
        <w:t>animal :</w:t>
      </w:r>
      <w:proofErr w:type="gramEnd"/>
      <w:r w:rsidRPr="00295DD5">
        <w:rPr>
          <w:rFonts w:cs="ADLaM Display"/>
          <w:color w:val="000000" w:themeColor="text1"/>
        </w:rPr>
        <w:t xml:space="preserve"> an) {</w:t>
      </w:r>
    </w:p>
    <w:p w14:paraId="2FEFABB0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if (animal instanceof Dog) {</w:t>
      </w:r>
    </w:p>
    <w:p w14:paraId="189A4479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dogCount++;</w:t>
      </w:r>
    </w:p>
    <w:p w14:paraId="71419F02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dogAgeSum += animal.age;</w:t>
      </w:r>
    </w:p>
    <w:p w14:paraId="7D7E13BF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 else if (animal instanceof Frog) {</w:t>
      </w:r>
    </w:p>
    <w:p w14:paraId="68C888AF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frogCount++;</w:t>
      </w:r>
    </w:p>
    <w:p w14:paraId="70309CFA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frogAgeSum += animal.age;</w:t>
      </w:r>
    </w:p>
    <w:p w14:paraId="1403293F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 else if (animal instanceof Kitten) {</w:t>
      </w:r>
    </w:p>
    <w:p w14:paraId="58520444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kittenCount++;</w:t>
      </w:r>
    </w:p>
    <w:p w14:paraId="5D7A8F40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kittenAgeSum += animal.age;</w:t>
      </w:r>
    </w:p>
    <w:p w14:paraId="41D66F54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 else if (animal instanceof TomCat) {</w:t>
      </w:r>
    </w:p>
    <w:p w14:paraId="5A79C4A1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tomcatCount++;</w:t>
      </w:r>
    </w:p>
    <w:p w14:paraId="0C792989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tomcatAgeSum += animal.age;</w:t>
      </w:r>
    </w:p>
    <w:p w14:paraId="1F3B2677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3B3F77D3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>}</w:t>
      </w:r>
    </w:p>
    <w:p w14:paraId="0CE4B644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</w:p>
    <w:p w14:paraId="3D3115A9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System.out.println("Average age of Dogs: " + (dogCount &gt; </w:t>
      </w:r>
      <w:proofErr w:type="gramStart"/>
      <w:r w:rsidRPr="00295DD5">
        <w:rPr>
          <w:rFonts w:cs="ADLaM Display"/>
          <w:color w:val="000000" w:themeColor="text1"/>
        </w:rPr>
        <w:t>0 ?</w:t>
      </w:r>
      <w:proofErr w:type="gramEnd"/>
      <w:r w:rsidRPr="00295DD5">
        <w:rPr>
          <w:rFonts w:cs="ADLaM Display"/>
          <w:color w:val="000000" w:themeColor="text1"/>
        </w:rPr>
        <w:t xml:space="preserve"> (double)dogAgeSum / </w:t>
      </w:r>
      <w:proofErr w:type="gramStart"/>
      <w:r w:rsidRPr="00295DD5">
        <w:rPr>
          <w:rFonts w:cs="ADLaM Display"/>
          <w:color w:val="000000" w:themeColor="text1"/>
        </w:rPr>
        <w:t>dogCount :</w:t>
      </w:r>
      <w:proofErr w:type="gramEnd"/>
      <w:r w:rsidRPr="00295DD5">
        <w:rPr>
          <w:rFonts w:cs="ADLaM Display"/>
          <w:color w:val="000000" w:themeColor="text1"/>
        </w:rPr>
        <w:t xml:space="preserve"> 0));</w:t>
      </w:r>
    </w:p>
    <w:p w14:paraId="1F18CEC3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System.out.println("Average age of Frogs: " + (frogCount &gt; </w:t>
      </w:r>
      <w:proofErr w:type="gramStart"/>
      <w:r w:rsidRPr="00295DD5">
        <w:rPr>
          <w:rFonts w:cs="ADLaM Display"/>
          <w:color w:val="000000" w:themeColor="text1"/>
        </w:rPr>
        <w:t>0 ?</w:t>
      </w:r>
      <w:proofErr w:type="gramEnd"/>
      <w:r w:rsidRPr="00295DD5">
        <w:rPr>
          <w:rFonts w:cs="ADLaM Display"/>
          <w:color w:val="000000" w:themeColor="text1"/>
        </w:rPr>
        <w:t xml:space="preserve"> (double)frogAgeSum / </w:t>
      </w:r>
      <w:proofErr w:type="gramStart"/>
      <w:r w:rsidRPr="00295DD5">
        <w:rPr>
          <w:rFonts w:cs="ADLaM Display"/>
          <w:color w:val="000000" w:themeColor="text1"/>
        </w:rPr>
        <w:t>frogCount :</w:t>
      </w:r>
      <w:proofErr w:type="gramEnd"/>
      <w:r w:rsidRPr="00295DD5">
        <w:rPr>
          <w:rFonts w:cs="ADLaM Display"/>
          <w:color w:val="000000" w:themeColor="text1"/>
        </w:rPr>
        <w:t xml:space="preserve"> 0));</w:t>
      </w:r>
    </w:p>
    <w:p w14:paraId="15C0C491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System.out.println("Average age of Kittens: " + (kittenCount &gt; </w:t>
      </w:r>
      <w:proofErr w:type="gramStart"/>
      <w:r w:rsidRPr="00295DD5">
        <w:rPr>
          <w:rFonts w:cs="ADLaM Display"/>
          <w:color w:val="000000" w:themeColor="text1"/>
        </w:rPr>
        <w:t>0 ?</w:t>
      </w:r>
      <w:proofErr w:type="gramEnd"/>
      <w:r w:rsidRPr="00295DD5">
        <w:rPr>
          <w:rFonts w:cs="ADLaM Display"/>
          <w:color w:val="000000" w:themeColor="text1"/>
        </w:rPr>
        <w:t xml:space="preserve"> (double)kittenAgeSum / </w:t>
      </w:r>
      <w:proofErr w:type="gramStart"/>
      <w:r w:rsidRPr="00295DD5">
        <w:rPr>
          <w:rFonts w:cs="ADLaM Display"/>
          <w:color w:val="000000" w:themeColor="text1"/>
        </w:rPr>
        <w:t>kittenCount :</w:t>
      </w:r>
      <w:proofErr w:type="gramEnd"/>
      <w:r w:rsidRPr="00295DD5">
        <w:rPr>
          <w:rFonts w:cs="ADLaM Display"/>
          <w:color w:val="000000" w:themeColor="text1"/>
        </w:rPr>
        <w:t xml:space="preserve"> 0));</w:t>
      </w:r>
    </w:p>
    <w:p w14:paraId="1F41AB38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</w:r>
      <w:r w:rsidRPr="00295DD5">
        <w:rPr>
          <w:rFonts w:cs="ADLaM Display"/>
          <w:color w:val="000000" w:themeColor="text1"/>
        </w:rPr>
        <w:tab/>
        <w:t xml:space="preserve">System.out.println("Average age of Tomcats: " + (tomcatCount &gt; </w:t>
      </w:r>
      <w:proofErr w:type="gramStart"/>
      <w:r w:rsidRPr="00295DD5">
        <w:rPr>
          <w:rFonts w:cs="ADLaM Display"/>
          <w:color w:val="000000" w:themeColor="text1"/>
        </w:rPr>
        <w:t>0 ?</w:t>
      </w:r>
      <w:proofErr w:type="gramEnd"/>
      <w:r w:rsidRPr="00295DD5">
        <w:rPr>
          <w:rFonts w:cs="ADLaM Display"/>
          <w:color w:val="000000" w:themeColor="text1"/>
        </w:rPr>
        <w:t xml:space="preserve"> (double)tomcatAgeSum / </w:t>
      </w:r>
      <w:proofErr w:type="gramStart"/>
      <w:r w:rsidRPr="00295DD5">
        <w:rPr>
          <w:rFonts w:cs="ADLaM Display"/>
          <w:color w:val="000000" w:themeColor="text1"/>
        </w:rPr>
        <w:t>tomcatCount :</w:t>
      </w:r>
      <w:proofErr w:type="gramEnd"/>
      <w:r w:rsidRPr="00295DD5">
        <w:rPr>
          <w:rFonts w:cs="ADLaM Display"/>
          <w:color w:val="000000" w:themeColor="text1"/>
        </w:rPr>
        <w:t xml:space="preserve"> 0));</w:t>
      </w:r>
    </w:p>
    <w:p w14:paraId="35525431" w14:textId="77777777" w:rsidR="00934377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ab/>
        <w:t>}</w:t>
      </w:r>
    </w:p>
    <w:p w14:paraId="47926BE5" w14:textId="3274B544" w:rsidR="00296DD0" w:rsidRPr="00295DD5" w:rsidRDefault="00934377" w:rsidP="00934377">
      <w:pPr>
        <w:pStyle w:val="Code"/>
        <w:rPr>
          <w:rFonts w:cs="ADLaM Display"/>
          <w:color w:val="000000" w:themeColor="text1"/>
        </w:rPr>
      </w:pPr>
      <w:r w:rsidRPr="00295DD5">
        <w:rPr>
          <w:rFonts w:cs="ADLaM Display"/>
          <w:color w:val="000000" w:themeColor="text1"/>
        </w:rPr>
        <w:t>}</w:t>
      </w:r>
    </w:p>
    <w:p w14:paraId="001F9461" w14:textId="23F87D60" w:rsidR="00934377" w:rsidRPr="00295DD5" w:rsidRDefault="00296DD0" w:rsidP="00296DD0">
      <w:pPr>
        <w:rPr>
          <w:rFonts w:cs="ADLaM Display"/>
          <w:lang w:val="en-GB"/>
        </w:rPr>
      </w:pPr>
      <w:r w:rsidRPr="00295DD5">
        <w:rPr>
          <w:rFonts w:cs="ADLaM Display"/>
          <w:lang w:val="en-GB"/>
        </w:rPr>
        <w:t>Output:</w:t>
      </w:r>
      <w:r w:rsidR="00934377" w:rsidRPr="00295DD5">
        <w:rPr>
          <w:rFonts w:cs="ADLaM Display"/>
          <w:lang w:val="en-GB"/>
        </w:rPr>
        <w:br/>
      </w:r>
      <w:r w:rsidR="00934377" w:rsidRPr="00295DD5">
        <w:rPr>
          <w:rFonts w:cs="ADLaM Display"/>
          <w:noProof/>
          <w:lang w:val="en-GB"/>
        </w:rPr>
        <w:drawing>
          <wp:inline distT="0" distB="0" distL="0" distR="0" wp14:anchorId="0EEE9EF9" wp14:editId="48E6B93F">
            <wp:extent cx="3514725" cy="7143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6250" b="1"/>
                    <a:stretch/>
                  </pic:blipFill>
                  <pic:spPr bwMode="auto">
                    <a:xfrm>
                      <a:off x="0" y="0"/>
                      <a:ext cx="3515216" cy="714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34377" w:rsidRPr="00295DD5" w:rsidSect="00295DD5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5D3"/>
    <w:rsid w:val="00157CF5"/>
    <w:rsid w:val="001E6A0C"/>
    <w:rsid w:val="002425DE"/>
    <w:rsid w:val="00295DD5"/>
    <w:rsid w:val="00296DD0"/>
    <w:rsid w:val="002D35D3"/>
    <w:rsid w:val="00432340"/>
    <w:rsid w:val="00467190"/>
    <w:rsid w:val="00493E48"/>
    <w:rsid w:val="004B1DC7"/>
    <w:rsid w:val="004D0C19"/>
    <w:rsid w:val="00550F02"/>
    <w:rsid w:val="00551AFE"/>
    <w:rsid w:val="00695671"/>
    <w:rsid w:val="0073006A"/>
    <w:rsid w:val="007678BC"/>
    <w:rsid w:val="008D3095"/>
    <w:rsid w:val="00934377"/>
    <w:rsid w:val="00994E85"/>
    <w:rsid w:val="009D093F"/>
    <w:rsid w:val="00A77505"/>
    <w:rsid w:val="00AF38A0"/>
    <w:rsid w:val="00B455AB"/>
    <w:rsid w:val="00B57C82"/>
    <w:rsid w:val="00C25C31"/>
    <w:rsid w:val="00C46F22"/>
    <w:rsid w:val="00D62977"/>
    <w:rsid w:val="00DA24F2"/>
    <w:rsid w:val="00DA4B8A"/>
    <w:rsid w:val="00FF5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65BBB"/>
  <w15:chartTrackingRefBased/>
  <w15:docId w15:val="{1454A77B-152A-471A-B6CF-5309BBC30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4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4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4E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4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4E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4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4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4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4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4E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4E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4E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4E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4E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4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4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4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4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4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4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4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4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4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4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4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4E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4E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4E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4E85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C46F2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6F22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46F22"/>
    <w:rPr>
      <w:color w:val="467886" w:themeColor="hyperlink"/>
      <w:u w:val="single"/>
    </w:rPr>
  </w:style>
  <w:style w:type="paragraph" w:customStyle="1" w:styleId="Code">
    <w:name w:val="Code"/>
    <w:basedOn w:val="NoSpacing"/>
    <w:link w:val="CodeChar"/>
    <w:qFormat/>
    <w:rsid w:val="002D35D3"/>
    <w:rPr>
      <w:color w:val="C00000"/>
      <w:sz w:val="18"/>
      <w:lang w:val="en-GB"/>
    </w:rPr>
  </w:style>
  <w:style w:type="paragraph" w:styleId="NoSpacing">
    <w:name w:val="No Spacing"/>
    <w:link w:val="NoSpacingChar"/>
    <w:uiPriority w:val="1"/>
    <w:qFormat/>
    <w:rsid w:val="002D35D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D35D3"/>
  </w:style>
  <w:style w:type="character" w:customStyle="1" w:styleId="CodeChar">
    <w:name w:val="Code Char"/>
    <w:basedOn w:val="NoSpacingChar"/>
    <w:link w:val="Code"/>
    <w:rsid w:val="002D35D3"/>
    <w:rPr>
      <w:color w:val="C00000"/>
      <w:sz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man\Documents\Custom%20Office%20Templates\DB%20word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870FFA-15E6-430C-8642-C7E91A0E07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DB word template</Template>
  <TotalTime>1</TotalTime>
  <Pages>15</Pages>
  <Words>2275</Words>
  <Characters>12968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Asad</dc:creator>
  <cp:keywords/>
  <dc:description/>
  <cp:lastModifiedBy>Azhar Ali</cp:lastModifiedBy>
  <cp:revision>2</cp:revision>
  <cp:lastPrinted>2025-02-17T13:40:00Z</cp:lastPrinted>
  <dcterms:created xsi:type="dcterms:W3CDTF">2025-04-26T21:07:00Z</dcterms:created>
  <dcterms:modified xsi:type="dcterms:W3CDTF">2025-04-26T21:07:00Z</dcterms:modified>
</cp:coreProperties>
</file>