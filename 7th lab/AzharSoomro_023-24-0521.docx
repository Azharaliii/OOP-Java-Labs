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E57177B" w14:textId="3B21E795" w:rsidR="00D62977" w:rsidRPr="00AA49DE" w:rsidRDefault="00D62977" w:rsidP="00D62977">
      <w:pPr>
        <w:jc w:val="center"/>
        <w:rPr>
          <w:rFonts w:ascii="Arial Black" w:hAnsi="Arial Black" w:cs="ADLaM Display"/>
          <w:b/>
          <w:bCs/>
          <w:color w:val="000000" w:themeColor="text1"/>
          <w:sz w:val="44"/>
          <w:szCs w:val="44"/>
          <w:lang w:val="en-GB"/>
        </w:rPr>
      </w:pPr>
      <w:r w:rsidRPr="00AA49DE">
        <w:rPr>
          <w:rFonts w:ascii="Arial Black" w:hAnsi="Arial Black" w:cs="ADLaM Display"/>
          <w:b/>
          <w:bCs/>
          <w:color w:val="000000" w:themeColor="text1"/>
          <w:sz w:val="44"/>
          <w:szCs w:val="44"/>
          <w:lang w:val="en-GB"/>
        </w:rPr>
        <w:t xml:space="preserve">Lab </w:t>
      </w:r>
      <w:r w:rsidR="00A810F9" w:rsidRPr="00AA49DE">
        <w:rPr>
          <w:rFonts w:ascii="Arial Black" w:hAnsi="Arial Black" w:cs="ADLaM Display"/>
          <w:b/>
          <w:bCs/>
          <w:color w:val="000000" w:themeColor="text1"/>
          <w:sz w:val="44"/>
          <w:szCs w:val="44"/>
          <w:lang w:val="en-GB"/>
        </w:rPr>
        <w:t>07</w:t>
      </w:r>
    </w:p>
    <w:p w14:paraId="2E2CA76C" w14:textId="767CA4C9" w:rsidR="00D62977" w:rsidRPr="00AA49DE" w:rsidRDefault="00D62977" w:rsidP="00D62977">
      <w:pPr>
        <w:jc w:val="center"/>
        <w:rPr>
          <w:rFonts w:ascii="Arial Black" w:hAnsi="Arial Black" w:cs="ADLaM Display"/>
          <w:color w:val="000000" w:themeColor="text1"/>
          <w:sz w:val="28"/>
          <w:szCs w:val="28"/>
          <w:lang w:val="en-GB"/>
        </w:rPr>
      </w:pPr>
      <w:r w:rsidRPr="00AA49DE">
        <w:rPr>
          <w:rFonts w:ascii="Arial Black" w:hAnsi="Arial Black" w:cs="ADLaM Display"/>
          <w:color w:val="000000" w:themeColor="text1"/>
          <w:sz w:val="28"/>
          <w:szCs w:val="28"/>
          <w:lang w:val="en-GB"/>
        </w:rPr>
        <w:t xml:space="preserve">Name: </w:t>
      </w:r>
      <w:r w:rsidR="00AA49DE" w:rsidRPr="00AA49DE">
        <w:rPr>
          <w:rFonts w:ascii="Arial Black" w:hAnsi="Arial Black" w:cs="ADLaM Display"/>
          <w:color w:val="000000" w:themeColor="text1"/>
          <w:sz w:val="28"/>
          <w:szCs w:val="28"/>
          <w:lang w:val="en-GB"/>
        </w:rPr>
        <w:t>Azhar Soomro</w:t>
      </w:r>
    </w:p>
    <w:p w14:paraId="043DC841" w14:textId="51382454" w:rsidR="001B30C6" w:rsidRDefault="00D62977" w:rsidP="001B30C6">
      <w:pPr>
        <w:jc w:val="center"/>
        <w:rPr>
          <w:rFonts w:ascii="Arial Black" w:hAnsi="Arial Black" w:cs="ADLaM Display"/>
          <w:color w:val="000000" w:themeColor="text1"/>
          <w:sz w:val="28"/>
          <w:szCs w:val="28"/>
          <w:lang w:val="en-GB"/>
        </w:rPr>
      </w:pPr>
      <w:r w:rsidRPr="00AA49DE">
        <w:rPr>
          <w:rFonts w:ascii="Arial Black" w:hAnsi="Arial Black" w:cs="ADLaM Display"/>
          <w:color w:val="000000" w:themeColor="text1"/>
          <w:sz w:val="28"/>
          <w:szCs w:val="28"/>
          <w:lang w:val="en-GB"/>
        </w:rPr>
        <w:t xml:space="preserve">CMS ID: </w:t>
      </w:r>
      <w:r w:rsidR="007F08BF" w:rsidRPr="00AA49DE">
        <w:rPr>
          <w:rFonts w:ascii="Arial Black" w:hAnsi="Arial Black" w:cs="ADLaM Display"/>
          <w:color w:val="000000" w:themeColor="text1"/>
          <w:sz w:val="28"/>
          <w:szCs w:val="28"/>
          <w:lang w:val="en-GB"/>
        </w:rPr>
        <w:t>023-24-0</w:t>
      </w:r>
      <w:r w:rsidR="00AA49DE" w:rsidRPr="00AA49DE">
        <w:rPr>
          <w:rFonts w:ascii="Arial Black" w:hAnsi="Arial Black" w:cs="ADLaM Display"/>
          <w:color w:val="000000" w:themeColor="text1"/>
          <w:sz w:val="28"/>
          <w:szCs w:val="28"/>
          <w:lang w:val="en-GB"/>
        </w:rPr>
        <w:t>521</w:t>
      </w:r>
      <w:bookmarkStart w:id="0" w:name="_Toc194779928"/>
    </w:p>
    <w:p w14:paraId="4DD14688" w14:textId="77777777" w:rsidR="001B30C6" w:rsidRDefault="001B30C6" w:rsidP="001B30C6">
      <w:pPr>
        <w:jc w:val="center"/>
        <w:rPr>
          <w:rFonts w:ascii="Arial Black" w:hAnsi="Arial Black" w:cs="ADLaM Display"/>
          <w:color w:val="000000" w:themeColor="text1"/>
          <w:sz w:val="28"/>
          <w:szCs w:val="28"/>
          <w:lang w:val="en-GB"/>
        </w:rPr>
      </w:pPr>
    </w:p>
    <w:p w14:paraId="39DA1CB2" w14:textId="77777777" w:rsidR="001B30C6" w:rsidRDefault="001B30C6" w:rsidP="001B30C6">
      <w:pPr>
        <w:jc w:val="center"/>
        <w:rPr>
          <w:rFonts w:ascii="Arial Black" w:hAnsi="Arial Black" w:cs="ADLaM Display"/>
          <w:color w:val="000000" w:themeColor="text1"/>
          <w:sz w:val="28"/>
          <w:szCs w:val="28"/>
          <w:lang w:val="en-GB"/>
        </w:rPr>
      </w:pPr>
    </w:p>
    <w:p w14:paraId="1B6CFA4C" w14:textId="6F32A055" w:rsidR="00994E85" w:rsidRPr="001B30C6" w:rsidRDefault="00994E85" w:rsidP="001B30C6">
      <w:pPr>
        <w:rPr>
          <w:rFonts w:ascii="Arial Black" w:hAnsi="Arial Black" w:cs="ADLaM Display"/>
          <w:b/>
          <w:bCs/>
          <w:color w:val="000000" w:themeColor="text1"/>
          <w:sz w:val="28"/>
          <w:szCs w:val="28"/>
          <w:lang w:val="en-GB"/>
        </w:rPr>
      </w:pPr>
      <w:r w:rsidRPr="001B30C6">
        <w:rPr>
          <w:b/>
          <w:bCs/>
          <w:color w:val="000000" w:themeColor="text1"/>
          <w:lang w:val="en-GB"/>
        </w:rPr>
        <w:t>Question 1:</w:t>
      </w:r>
      <w:bookmarkEnd w:id="0"/>
    </w:p>
    <w:p w14:paraId="73B16EDB" w14:textId="60C30678" w:rsidR="00A810F9" w:rsidRPr="007F08BF" w:rsidRDefault="00A810F9" w:rsidP="00A810F9">
      <w:pPr>
        <w:rPr>
          <w:color w:val="000000" w:themeColor="text1"/>
          <w:lang w:val="en-GB"/>
        </w:rPr>
      </w:pPr>
      <w:r w:rsidRPr="007F08BF">
        <w:rPr>
          <w:color w:val="000000" w:themeColor="text1"/>
        </w:rPr>
        <w:t>Exercise 1(a) (Association &amp; Aggregation) (Time.java, Passenger.java, Flight.java)</w:t>
      </w:r>
      <w:r w:rsidRPr="007F08BF">
        <w:rPr>
          <w:color w:val="000000" w:themeColor="text1"/>
        </w:rPr>
        <w:br/>
        <w:t>Exercise 1(b) (FlightTester.java)</w:t>
      </w:r>
    </w:p>
    <w:p w14:paraId="3ECB046F" w14:textId="77777777" w:rsidR="00296DD0" w:rsidRPr="007F08BF" w:rsidRDefault="00296DD0" w:rsidP="00296DD0">
      <w:pPr>
        <w:rPr>
          <w:color w:val="000000" w:themeColor="text1"/>
          <w:lang w:val="en-GB"/>
        </w:rPr>
      </w:pPr>
    </w:p>
    <w:p w14:paraId="0D75F377" w14:textId="58F52A68" w:rsidR="00296DD0" w:rsidRPr="007F08BF" w:rsidRDefault="00A810F9" w:rsidP="00296DD0">
      <w:pPr>
        <w:rPr>
          <w:color w:val="000000" w:themeColor="text1"/>
          <w:lang w:val="en-GB"/>
        </w:rPr>
      </w:pPr>
      <w:r w:rsidRPr="007F08BF">
        <w:rPr>
          <w:color w:val="000000" w:themeColor="text1"/>
          <w:lang w:val="en-GB"/>
        </w:rPr>
        <w:t>Code</w:t>
      </w:r>
      <w:r w:rsidR="00296DD0" w:rsidRPr="007F08BF">
        <w:rPr>
          <w:color w:val="000000" w:themeColor="text1"/>
          <w:lang w:val="en-GB"/>
        </w:rPr>
        <w:t>:</w:t>
      </w:r>
    </w:p>
    <w:p w14:paraId="5AFCFD6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 xml:space="preserve">import </w:t>
      </w:r>
      <w:proofErr w:type="gramStart"/>
      <w:r w:rsidRPr="007F08BF">
        <w:rPr>
          <w:color w:val="000000" w:themeColor="text1"/>
        </w:rPr>
        <w:t>java.util</w:t>
      </w:r>
      <w:proofErr w:type="gramEnd"/>
      <w:r w:rsidRPr="007F08BF">
        <w:rPr>
          <w:color w:val="000000" w:themeColor="text1"/>
        </w:rPr>
        <w:t>.List;</w:t>
      </w:r>
    </w:p>
    <w:p w14:paraId="3691922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 xml:space="preserve">import </w:t>
      </w:r>
      <w:proofErr w:type="gramStart"/>
      <w:r w:rsidRPr="007F08BF">
        <w:rPr>
          <w:color w:val="000000" w:themeColor="text1"/>
        </w:rPr>
        <w:t>java.util</w:t>
      </w:r>
      <w:proofErr w:type="gramEnd"/>
      <w:r w:rsidRPr="007F08BF">
        <w:rPr>
          <w:color w:val="000000" w:themeColor="text1"/>
        </w:rPr>
        <w:t>.ArrayList;</w:t>
      </w:r>
    </w:p>
    <w:p w14:paraId="09A0140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Flight {</w:t>
      </w:r>
    </w:p>
    <w:p w14:paraId="5D2CCC5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String id;</w:t>
      </w:r>
    </w:p>
    <w:p w14:paraId="1AA8459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String destination;</w:t>
      </w:r>
    </w:p>
    <w:p w14:paraId="4482110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Time </w:t>
      </w:r>
      <w:proofErr w:type="gramStart"/>
      <w:r w:rsidRPr="007F08BF">
        <w:rPr>
          <w:color w:val="000000" w:themeColor="text1"/>
        </w:rPr>
        <w:t>depart</w:t>
      </w:r>
      <w:proofErr w:type="gramEnd"/>
      <w:r w:rsidRPr="007F08BF">
        <w:rPr>
          <w:color w:val="000000" w:themeColor="text1"/>
        </w:rPr>
        <w:t>;</w:t>
      </w:r>
    </w:p>
    <w:p w14:paraId="4CD4710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Time arrival;</w:t>
      </w:r>
    </w:p>
    <w:p w14:paraId="0D01869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List &lt;Passenger&gt; passengerList = new ArrayList&lt;</w:t>
      </w:r>
      <w:proofErr w:type="gramStart"/>
      <w:r w:rsidRPr="007F08BF">
        <w:rPr>
          <w:color w:val="000000" w:themeColor="text1"/>
        </w:rPr>
        <w:t>&gt;(</w:t>
      </w:r>
      <w:proofErr w:type="gramEnd"/>
      <w:r w:rsidRPr="007F08BF">
        <w:rPr>
          <w:color w:val="000000" w:themeColor="text1"/>
        </w:rPr>
        <w:t>);</w:t>
      </w:r>
    </w:p>
    <w:p w14:paraId="0E962A2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31DBC9F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Flight (String id, String destination, Time depart, Time arrival) {</w:t>
      </w:r>
    </w:p>
    <w:p w14:paraId="57E02AF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this.id = id;</w:t>
      </w:r>
    </w:p>
    <w:p w14:paraId="4DDC8FC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this.destination</w:t>
      </w:r>
      <w:proofErr w:type="gramEnd"/>
      <w:r w:rsidRPr="007F08BF">
        <w:rPr>
          <w:color w:val="000000" w:themeColor="text1"/>
        </w:rPr>
        <w:t xml:space="preserve"> = destination;</w:t>
      </w:r>
    </w:p>
    <w:p w14:paraId="2184CDE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this.depart</w:t>
      </w:r>
      <w:proofErr w:type="gramEnd"/>
      <w:r w:rsidRPr="007F08BF">
        <w:rPr>
          <w:color w:val="000000" w:themeColor="text1"/>
        </w:rPr>
        <w:t xml:space="preserve"> = depart;</w:t>
      </w:r>
    </w:p>
    <w:p w14:paraId="7EDB5C5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this.arrival</w:t>
      </w:r>
      <w:proofErr w:type="gramEnd"/>
      <w:r w:rsidRPr="007F08BF">
        <w:rPr>
          <w:color w:val="000000" w:themeColor="text1"/>
        </w:rPr>
        <w:t xml:space="preserve"> = arrival;</w:t>
      </w:r>
    </w:p>
    <w:p w14:paraId="4071B45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652065D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26F0BD9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public void addPassenger (Passenger pp) {</w:t>
      </w:r>
    </w:p>
    <w:p w14:paraId="7CA5BEF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passengerList.add(pp);</w:t>
      </w:r>
    </w:p>
    <w:p w14:paraId="7D9CE32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06C310B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void </w:t>
      </w:r>
      <w:proofErr w:type="gramStart"/>
      <w:r w:rsidRPr="007F08BF">
        <w:rPr>
          <w:color w:val="000000" w:themeColor="text1"/>
        </w:rPr>
        <w:t>printInfo(</w:t>
      </w:r>
      <w:proofErr w:type="gramEnd"/>
      <w:r w:rsidRPr="007F08BF">
        <w:rPr>
          <w:color w:val="000000" w:themeColor="text1"/>
        </w:rPr>
        <w:t>) {</w:t>
      </w:r>
    </w:p>
    <w:p w14:paraId="0465AD6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System.out.println("ID: " + id + "\ndestination: " + destination + "\nDeparture: " + </w:t>
      </w:r>
      <w:proofErr w:type="gramStart"/>
      <w:r w:rsidRPr="007F08BF">
        <w:rPr>
          <w:color w:val="000000" w:themeColor="text1"/>
        </w:rPr>
        <w:t>depart.getHour</w:t>
      </w:r>
      <w:proofErr w:type="gramEnd"/>
      <w:r w:rsidRPr="007F08BF">
        <w:rPr>
          <w:color w:val="000000" w:themeColor="text1"/>
        </w:rPr>
        <w:t>()+":"+depart.getMin() + "\nArrival: " + arrival.getHour()+":"+arrival.getMin() + "\nNumber of passengers: " + passengerList.size());</w:t>
      </w:r>
    </w:p>
    <w:p w14:paraId="4BB914B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165D80D6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1C2453FB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38B68D8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Time {</w:t>
      </w:r>
    </w:p>
    <w:p w14:paraId="4E60BA4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int hour;</w:t>
      </w:r>
    </w:p>
    <w:p w14:paraId="6FD80DA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int min;</w:t>
      </w:r>
    </w:p>
    <w:p w14:paraId="4E90151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Time (int hour, int min) {</w:t>
      </w:r>
    </w:p>
    <w:p w14:paraId="0886A66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this.hour</w:t>
      </w:r>
      <w:proofErr w:type="gramEnd"/>
      <w:r w:rsidRPr="007F08BF">
        <w:rPr>
          <w:color w:val="000000" w:themeColor="text1"/>
        </w:rPr>
        <w:t xml:space="preserve"> = hour;</w:t>
      </w:r>
    </w:p>
    <w:p w14:paraId="30AB292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this.min = min;</w:t>
      </w:r>
    </w:p>
    <w:p w14:paraId="315634D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533662D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lastRenderedPageBreak/>
        <w:tab/>
        <w:t xml:space="preserve">public int </w:t>
      </w:r>
      <w:proofErr w:type="gramStart"/>
      <w:r w:rsidRPr="007F08BF">
        <w:rPr>
          <w:color w:val="000000" w:themeColor="text1"/>
        </w:rPr>
        <w:t>getHour(</w:t>
      </w:r>
      <w:proofErr w:type="gramEnd"/>
      <w:r w:rsidRPr="007F08BF">
        <w:rPr>
          <w:color w:val="000000" w:themeColor="text1"/>
        </w:rPr>
        <w:t>) {</w:t>
      </w:r>
    </w:p>
    <w:p w14:paraId="6879BAA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hour;</w:t>
      </w:r>
    </w:p>
    <w:p w14:paraId="20FB550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64F94FF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int </w:t>
      </w:r>
      <w:proofErr w:type="gramStart"/>
      <w:r w:rsidRPr="007F08BF">
        <w:rPr>
          <w:color w:val="000000" w:themeColor="text1"/>
        </w:rPr>
        <w:t>getMin(</w:t>
      </w:r>
      <w:proofErr w:type="gramEnd"/>
      <w:r w:rsidRPr="007F08BF">
        <w:rPr>
          <w:color w:val="000000" w:themeColor="text1"/>
        </w:rPr>
        <w:t>) {</w:t>
      </w:r>
    </w:p>
    <w:p w14:paraId="4B7CDA6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min;</w:t>
      </w:r>
    </w:p>
    <w:p w14:paraId="0FD41D1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576D4D4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173B8188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60E4E9D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Passenger {</w:t>
      </w:r>
    </w:p>
    <w:p w14:paraId="48ECAA9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private String </w:t>
      </w:r>
      <w:proofErr w:type="gramStart"/>
      <w:r w:rsidRPr="007F08BF">
        <w:rPr>
          <w:color w:val="000000" w:themeColor="text1"/>
        </w:rPr>
        <w:t>name ;</w:t>
      </w:r>
      <w:proofErr w:type="gramEnd"/>
    </w:p>
    <w:p w14:paraId="3A5A0F0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int age;</w:t>
      </w:r>
    </w:p>
    <w:p w14:paraId="2BFEFF5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Passenger(</w:t>
      </w:r>
      <w:proofErr w:type="gramEnd"/>
      <w:r w:rsidRPr="007F08BF">
        <w:rPr>
          <w:color w:val="000000" w:themeColor="text1"/>
        </w:rPr>
        <w:t>String name, int age) {</w:t>
      </w:r>
    </w:p>
    <w:p w14:paraId="7095B1B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this.name = name;</w:t>
      </w:r>
    </w:p>
    <w:p w14:paraId="39CFE43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this.age = age;</w:t>
      </w:r>
    </w:p>
    <w:p w14:paraId="7773F6D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36D25C0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3F21F13B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1430391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Q1FlightTester {</w:t>
      </w:r>
    </w:p>
    <w:p w14:paraId="190B7E0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static void </w:t>
      </w:r>
      <w:proofErr w:type="gramStart"/>
      <w:r w:rsidRPr="007F08BF">
        <w:rPr>
          <w:color w:val="000000" w:themeColor="text1"/>
        </w:rPr>
        <w:t>main(</w:t>
      </w:r>
      <w:proofErr w:type="gramEnd"/>
      <w:r w:rsidRPr="007F08BF">
        <w:rPr>
          <w:color w:val="000000" w:themeColor="text1"/>
        </w:rPr>
        <w:t>String arrr[]) {</w:t>
      </w:r>
    </w:p>
    <w:p w14:paraId="68EE956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Time depart = new </w:t>
      </w:r>
      <w:proofErr w:type="gramStart"/>
      <w:r w:rsidRPr="007F08BF">
        <w:rPr>
          <w:color w:val="000000" w:themeColor="text1"/>
        </w:rPr>
        <w:t>Time(</w:t>
      </w:r>
      <w:proofErr w:type="gramEnd"/>
      <w:r w:rsidRPr="007F08BF">
        <w:rPr>
          <w:color w:val="000000" w:themeColor="text1"/>
        </w:rPr>
        <w:t>8, 10);</w:t>
      </w:r>
    </w:p>
    <w:p w14:paraId="23E584F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Time arrival = new </w:t>
      </w:r>
      <w:proofErr w:type="gramStart"/>
      <w:r w:rsidRPr="007F08BF">
        <w:rPr>
          <w:color w:val="000000" w:themeColor="text1"/>
        </w:rPr>
        <w:t>Time(</w:t>
      </w:r>
      <w:proofErr w:type="gramEnd"/>
      <w:r w:rsidRPr="007F08BF">
        <w:rPr>
          <w:color w:val="000000" w:themeColor="text1"/>
        </w:rPr>
        <w:t>9, 30);</w:t>
      </w:r>
    </w:p>
    <w:p w14:paraId="372B436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</w:p>
    <w:p w14:paraId="11C4FB4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Flight f = new Flight ("PK-303", "Karachi", depart, arrival);</w:t>
      </w:r>
    </w:p>
    <w:p w14:paraId="4CE8326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</w:p>
    <w:p w14:paraId="02E3477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Passenger ps1 = new </w:t>
      </w:r>
      <w:proofErr w:type="gramStart"/>
      <w:r w:rsidRPr="007F08BF">
        <w:rPr>
          <w:color w:val="000000" w:themeColor="text1"/>
        </w:rPr>
        <w:t>Passenger(</w:t>
      </w:r>
      <w:proofErr w:type="gramEnd"/>
      <w:r w:rsidRPr="007F08BF">
        <w:rPr>
          <w:color w:val="000000" w:themeColor="text1"/>
        </w:rPr>
        <w:t>"Bob", 27);</w:t>
      </w:r>
    </w:p>
    <w:p w14:paraId="64390E6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Passenger ps2 = new </w:t>
      </w:r>
      <w:proofErr w:type="gramStart"/>
      <w:r w:rsidRPr="007F08BF">
        <w:rPr>
          <w:color w:val="000000" w:themeColor="text1"/>
        </w:rPr>
        <w:t>Passenger(</w:t>
      </w:r>
      <w:proofErr w:type="gramEnd"/>
      <w:r w:rsidRPr="007F08BF">
        <w:rPr>
          <w:color w:val="000000" w:themeColor="text1"/>
        </w:rPr>
        <w:t>"Tim", 31);</w:t>
      </w:r>
    </w:p>
    <w:p w14:paraId="7BEA300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</w:p>
    <w:p w14:paraId="6242612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f.addPassenger</w:t>
      </w:r>
      <w:proofErr w:type="gramEnd"/>
      <w:r w:rsidRPr="007F08BF">
        <w:rPr>
          <w:color w:val="000000" w:themeColor="text1"/>
        </w:rPr>
        <w:t>(ps1);</w:t>
      </w:r>
    </w:p>
    <w:p w14:paraId="2794F2F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f.addPassenger</w:t>
      </w:r>
      <w:proofErr w:type="gramEnd"/>
      <w:r w:rsidRPr="007F08BF">
        <w:rPr>
          <w:color w:val="000000" w:themeColor="text1"/>
        </w:rPr>
        <w:t>(ps2);</w:t>
      </w:r>
    </w:p>
    <w:p w14:paraId="1839247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f.printInfo</w:t>
      </w:r>
      <w:proofErr w:type="gramEnd"/>
      <w:r w:rsidRPr="007F08BF">
        <w:rPr>
          <w:color w:val="000000" w:themeColor="text1"/>
        </w:rPr>
        <w:t>();</w:t>
      </w:r>
    </w:p>
    <w:p w14:paraId="6338374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0109C73E" w14:textId="7EAC8C88" w:rsidR="00296DD0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344480AA" w14:textId="77777777" w:rsidR="00A810F9" w:rsidRPr="007F08BF" w:rsidRDefault="00A810F9" w:rsidP="00A810F9">
      <w:pPr>
        <w:pStyle w:val="NoSpacing"/>
        <w:rPr>
          <w:color w:val="000000" w:themeColor="text1"/>
          <w:lang w:val="en-GB"/>
        </w:rPr>
      </w:pPr>
    </w:p>
    <w:p w14:paraId="6F2D5309" w14:textId="77777777" w:rsidR="00296DD0" w:rsidRPr="007F08BF" w:rsidRDefault="00296DD0" w:rsidP="00296DD0">
      <w:pPr>
        <w:rPr>
          <w:color w:val="000000" w:themeColor="text1"/>
          <w:lang w:val="en-GB"/>
        </w:rPr>
      </w:pPr>
      <w:r w:rsidRPr="007F08BF">
        <w:rPr>
          <w:color w:val="000000" w:themeColor="text1"/>
          <w:lang w:val="en-GB"/>
        </w:rPr>
        <w:t>Output:</w:t>
      </w:r>
    </w:p>
    <w:p w14:paraId="03B07BB2" w14:textId="4523EE38" w:rsidR="00A810F9" w:rsidRPr="007F08BF" w:rsidRDefault="00A810F9" w:rsidP="00296DD0">
      <w:pPr>
        <w:rPr>
          <w:color w:val="000000" w:themeColor="text1"/>
          <w:lang w:val="en-GB"/>
        </w:rPr>
      </w:pPr>
      <w:r w:rsidRPr="007F08BF">
        <w:rPr>
          <w:noProof/>
          <w:color w:val="000000" w:themeColor="text1"/>
          <w:lang w:val="en-GB"/>
        </w:rPr>
        <w:drawing>
          <wp:inline distT="0" distB="0" distL="0" distR="0" wp14:anchorId="0E76B097" wp14:editId="7A6146F3">
            <wp:extent cx="2067213" cy="952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8558" w14:textId="77777777" w:rsidR="00994E85" w:rsidRPr="007F08BF" w:rsidRDefault="00994E85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  <w:lang w:val="en-GB"/>
        </w:rPr>
      </w:pPr>
      <w:r w:rsidRPr="007F08BF">
        <w:rPr>
          <w:color w:val="000000" w:themeColor="text1"/>
          <w:lang w:val="en-GB"/>
        </w:rPr>
        <w:br w:type="page"/>
      </w:r>
    </w:p>
    <w:p w14:paraId="3F2356C3" w14:textId="77777777" w:rsidR="00994E85" w:rsidRPr="007F08BF" w:rsidRDefault="00994E85" w:rsidP="00994E85">
      <w:pPr>
        <w:pStyle w:val="Heading1"/>
        <w:rPr>
          <w:color w:val="000000" w:themeColor="text1"/>
          <w:lang w:val="en-GB"/>
        </w:rPr>
      </w:pPr>
      <w:bookmarkStart w:id="1" w:name="_Toc194779929"/>
      <w:r w:rsidRPr="007F08BF">
        <w:rPr>
          <w:color w:val="000000" w:themeColor="text1"/>
          <w:lang w:val="en-GB"/>
        </w:rPr>
        <w:lastRenderedPageBreak/>
        <w:t>Question 2:</w:t>
      </w:r>
      <w:bookmarkEnd w:id="1"/>
    </w:p>
    <w:p w14:paraId="49C44FDB" w14:textId="4D78BDD0" w:rsidR="00296DD0" w:rsidRPr="007F08BF" w:rsidRDefault="00A810F9" w:rsidP="00296DD0">
      <w:pPr>
        <w:rPr>
          <w:color w:val="000000" w:themeColor="text1"/>
          <w:lang w:val="en-GB"/>
        </w:rPr>
      </w:pPr>
      <w:r w:rsidRPr="007F08BF">
        <w:rPr>
          <w:color w:val="000000" w:themeColor="text1"/>
        </w:rPr>
        <w:t>Exercise2(a) (Ass: &amp; Agg.) (Product.java, Store.java, Company.java)</w:t>
      </w:r>
      <w:r w:rsidRPr="007F08BF">
        <w:rPr>
          <w:color w:val="000000" w:themeColor="text1"/>
        </w:rPr>
        <w:br/>
        <w:t>Exercise2(b) (TestCompany.java)</w:t>
      </w:r>
    </w:p>
    <w:p w14:paraId="001315BA" w14:textId="77777777" w:rsidR="00A810F9" w:rsidRPr="007F08BF" w:rsidRDefault="00A810F9" w:rsidP="00296DD0">
      <w:pPr>
        <w:rPr>
          <w:color w:val="000000" w:themeColor="text1"/>
          <w:lang w:val="en-GB"/>
        </w:rPr>
      </w:pPr>
    </w:p>
    <w:p w14:paraId="0B38564F" w14:textId="5BDD4DA6" w:rsidR="00296DD0" w:rsidRPr="007F08BF" w:rsidRDefault="00A810F9" w:rsidP="00296DD0">
      <w:pPr>
        <w:rPr>
          <w:color w:val="000000" w:themeColor="text1"/>
          <w:lang w:val="en-GB"/>
        </w:rPr>
      </w:pPr>
      <w:r w:rsidRPr="007F08BF">
        <w:rPr>
          <w:color w:val="000000" w:themeColor="text1"/>
          <w:lang w:val="en-GB"/>
        </w:rPr>
        <w:t>Code</w:t>
      </w:r>
      <w:r w:rsidR="00296DD0" w:rsidRPr="007F08BF">
        <w:rPr>
          <w:color w:val="000000" w:themeColor="text1"/>
          <w:lang w:val="en-GB"/>
        </w:rPr>
        <w:t>:</w:t>
      </w:r>
    </w:p>
    <w:p w14:paraId="447DF49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 xml:space="preserve">import </w:t>
      </w:r>
      <w:proofErr w:type="gramStart"/>
      <w:r w:rsidRPr="007F08BF">
        <w:rPr>
          <w:color w:val="000000" w:themeColor="text1"/>
        </w:rPr>
        <w:t>java.util</w:t>
      </w:r>
      <w:proofErr w:type="gramEnd"/>
      <w:r w:rsidRPr="007F08BF">
        <w:rPr>
          <w:color w:val="000000" w:themeColor="text1"/>
        </w:rPr>
        <w:t>.List;</w:t>
      </w:r>
    </w:p>
    <w:p w14:paraId="2F1C64E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 xml:space="preserve">import </w:t>
      </w:r>
      <w:proofErr w:type="gramStart"/>
      <w:r w:rsidRPr="007F08BF">
        <w:rPr>
          <w:color w:val="000000" w:themeColor="text1"/>
        </w:rPr>
        <w:t>java.util</w:t>
      </w:r>
      <w:proofErr w:type="gramEnd"/>
      <w:r w:rsidRPr="007F08BF">
        <w:rPr>
          <w:color w:val="000000" w:themeColor="text1"/>
        </w:rPr>
        <w:t>.ArrayList;</w:t>
      </w:r>
    </w:p>
    <w:p w14:paraId="6F56A510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6A073FC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Product {</w:t>
      </w:r>
    </w:p>
    <w:p w14:paraId="3326EE4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String name;</w:t>
      </w:r>
    </w:p>
    <w:p w14:paraId="779078C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int quantity;</w:t>
      </w:r>
    </w:p>
    <w:p w14:paraId="7C7659B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double price;</w:t>
      </w:r>
    </w:p>
    <w:p w14:paraId="635C78D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6D952606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</w:t>
      </w:r>
      <w:proofErr w:type="gramStart"/>
      <w:r w:rsidRPr="007F08BF">
        <w:rPr>
          <w:color w:val="000000" w:themeColor="text1"/>
        </w:rPr>
        <w:t>Product(</w:t>
      </w:r>
      <w:proofErr w:type="gramEnd"/>
      <w:r w:rsidRPr="007F08BF">
        <w:rPr>
          <w:color w:val="000000" w:themeColor="text1"/>
        </w:rPr>
        <w:t>String name, int quantity, double price) {</w:t>
      </w:r>
    </w:p>
    <w:p w14:paraId="0DE0A46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this.name = name;</w:t>
      </w:r>
    </w:p>
    <w:p w14:paraId="7E10A0F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this.quantity</w:t>
      </w:r>
      <w:proofErr w:type="gramEnd"/>
      <w:r w:rsidRPr="007F08BF">
        <w:rPr>
          <w:color w:val="000000" w:themeColor="text1"/>
        </w:rPr>
        <w:t xml:space="preserve"> = quantity;</w:t>
      </w:r>
    </w:p>
    <w:p w14:paraId="5EFC2CD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this.price</w:t>
      </w:r>
      <w:proofErr w:type="gramEnd"/>
      <w:r w:rsidRPr="007F08BF">
        <w:rPr>
          <w:color w:val="000000" w:themeColor="text1"/>
        </w:rPr>
        <w:t xml:space="preserve"> = price;</w:t>
      </w:r>
    </w:p>
    <w:p w14:paraId="0B516A4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4D662F4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642FC32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String </w:t>
      </w:r>
      <w:proofErr w:type="gramStart"/>
      <w:r w:rsidRPr="007F08BF">
        <w:rPr>
          <w:color w:val="000000" w:themeColor="text1"/>
        </w:rPr>
        <w:t>getName(</w:t>
      </w:r>
      <w:proofErr w:type="gramEnd"/>
      <w:r w:rsidRPr="007F08BF">
        <w:rPr>
          <w:color w:val="000000" w:themeColor="text1"/>
        </w:rPr>
        <w:t>) {</w:t>
      </w:r>
    </w:p>
    <w:p w14:paraId="175F8B2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name;</w:t>
      </w:r>
    </w:p>
    <w:p w14:paraId="476985D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364192C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0CA8C32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Store {</w:t>
      </w:r>
    </w:p>
    <w:p w14:paraId="4154318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String name;</w:t>
      </w:r>
    </w:p>
    <w:p w14:paraId="55FCA08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String location;</w:t>
      </w:r>
    </w:p>
    <w:p w14:paraId="57A7DD8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List &lt;Product&gt; productList;</w:t>
      </w:r>
    </w:p>
    <w:p w14:paraId="5DEB10A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int nbProduct = 0;</w:t>
      </w:r>
    </w:p>
    <w:p w14:paraId="1DEB043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5C0D0C7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public Store (String name, String location) {</w:t>
      </w:r>
    </w:p>
    <w:p w14:paraId="7BA324D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this.name = name;</w:t>
      </w:r>
    </w:p>
    <w:p w14:paraId="3CC830A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this.location</w:t>
      </w:r>
      <w:proofErr w:type="gramEnd"/>
      <w:r w:rsidRPr="007F08BF">
        <w:rPr>
          <w:color w:val="000000" w:themeColor="text1"/>
        </w:rPr>
        <w:t xml:space="preserve"> = location;</w:t>
      </w:r>
    </w:p>
    <w:p w14:paraId="66FE6E1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productList = new ArrayList&lt;</w:t>
      </w:r>
      <w:proofErr w:type="gramStart"/>
      <w:r w:rsidRPr="007F08BF">
        <w:rPr>
          <w:color w:val="000000" w:themeColor="text1"/>
        </w:rPr>
        <w:t>&gt;(</w:t>
      </w:r>
      <w:proofErr w:type="gramEnd"/>
      <w:r w:rsidRPr="007F08BF">
        <w:rPr>
          <w:color w:val="000000" w:themeColor="text1"/>
        </w:rPr>
        <w:t>);</w:t>
      </w:r>
    </w:p>
    <w:p w14:paraId="49D1A3B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0A82BB5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545A996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String </w:t>
      </w:r>
      <w:proofErr w:type="gramStart"/>
      <w:r w:rsidRPr="007F08BF">
        <w:rPr>
          <w:color w:val="000000" w:themeColor="text1"/>
        </w:rPr>
        <w:t>getName(</w:t>
      </w:r>
      <w:proofErr w:type="gramEnd"/>
      <w:r w:rsidRPr="007F08BF">
        <w:rPr>
          <w:color w:val="000000" w:themeColor="text1"/>
        </w:rPr>
        <w:t>) {</w:t>
      </w:r>
    </w:p>
    <w:p w14:paraId="32BAF9B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name;</w:t>
      </w:r>
    </w:p>
    <w:p w14:paraId="4A0B261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28C1322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16AE987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public void addProduct (Product pp) {</w:t>
      </w:r>
    </w:p>
    <w:p w14:paraId="431B652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if (nbProduct == 100) </w:t>
      </w:r>
    </w:p>
    <w:p w14:paraId="0D040F7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System.out.print("Maximum products added");</w:t>
      </w:r>
    </w:p>
    <w:p w14:paraId="6FD2059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else {</w:t>
      </w:r>
    </w:p>
    <w:p w14:paraId="672D8F5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productList.add(pp);</w:t>
      </w:r>
    </w:p>
    <w:p w14:paraId="59E168B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nbProduct++;</w:t>
      </w:r>
    </w:p>
    <w:p w14:paraId="377AA8A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77A480F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7CF407A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38D5700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public boolean searchProduct (String pname) {</w:t>
      </w:r>
    </w:p>
    <w:p w14:paraId="6F385DF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for (Product pro: productList) {</w:t>
      </w:r>
    </w:p>
    <w:p w14:paraId="607AA6B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if (</w:t>
      </w:r>
      <w:proofErr w:type="gramStart"/>
      <w:r w:rsidRPr="007F08BF">
        <w:rPr>
          <w:color w:val="000000" w:themeColor="text1"/>
        </w:rPr>
        <w:t>pro.getName</w:t>
      </w:r>
      <w:proofErr w:type="gramEnd"/>
      <w:r w:rsidRPr="007F08BF">
        <w:rPr>
          <w:color w:val="000000" w:themeColor="text1"/>
        </w:rPr>
        <w:t xml:space="preserve">().equals(pname)) </w:t>
      </w:r>
    </w:p>
    <w:p w14:paraId="5C5BE6B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true;</w:t>
      </w:r>
    </w:p>
    <w:p w14:paraId="4CAE176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lastRenderedPageBreak/>
        <w:tab/>
      </w:r>
      <w:r w:rsidRPr="007F08BF">
        <w:rPr>
          <w:color w:val="000000" w:themeColor="text1"/>
        </w:rPr>
        <w:tab/>
        <w:t>}</w:t>
      </w:r>
    </w:p>
    <w:p w14:paraId="4DC5857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false;</w:t>
      </w:r>
    </w:p>
    <w:p w14:paraId="2D9F04E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488BA20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Product </w:t>
      </w:r>
      <w:proofErr w:type="gramStart"/>
      <w:r w:rsidRPr="007F08BF">
        <w:rPr>
          <w:color w:val="000000" w:themeColor="text1"/>
        </w:rPr>
        <w:t>deleteProduct(</w:t>
      </w:r>
      <w:proofErr w:type="gramEnd"/>
      <w:r w:rsidRPr="007F08BF">
        <w:rPr>
          <w:color w:val="000000" w:themeColor="text1"/>
        </w:rPr>
        <w:t>String pname) {</w:t>
      </w:r>
    </w:p>
    <w:p w14:paraId="2FD3C26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for (Product </w:t>
      </w:r>
      <w:proofErr w:type="gramStart"/>
      <w:r w:rsidRPr="007F08BF">
        <w:rPr>
          <w:color w:val="000000" w:themeColor="text1"/>
        </w:rPr>
        <w:t>pro :</w:t>
      </w:r>
      <w:proofErr w:type="gramEnd"/>
      <w:r w:rsidRPr="007F08BF">
        <w:rPr>
          <w:color w:val="000000" w:themeColor="text1"/>
        </w:rPr>
        <w:t xml:space="preserve"> productList) {</w:t>
      </w:r>
    </w:p>
    <w:p w14:paraId="69D5DDC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if (</w:t>
      </w:r>
      <w:proofErr w:type="gramStart"/>
      <w:r w:rsidRPr="007F08BF">
        <w:rPr>
          <w:color w:val="000000" w:themeColor="text1"/>
        </w:rPr>
        <w:t>pro.getName</w:t>
      </w:r>
      <w:proofErr w:type="gramEnd"/>
      <w:r w:rsidRPr="007F08BF">
        <w:rPr>
          <w:color w:val="000000" w:themeColor="text1"/>
        </w:rPr>
        <w:t>().equals(pname)) {</w:t>
      </w:r>
    </w:p>
    <w:p w14:paraId="4CAA1ED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productList.remove(pro);</w:t>
      </w:r>
    </w:p>
    <w:p w14:paraId="356F02F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pro;</w:t>
      </w:r>
    </w:p>
    <w:p w14:paraId="7ED283A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6D12163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69EAB60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null;</w:t>
      </w:r>
    </w:p>
    <w:p w14:paraId="6C57505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6CB0F85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5C34BF7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void </w:t>
      </w:r>
      <w:proofErr w:type="gramStart"/>
      <w:r w:rsidRPr="007F08BF">
        <w:rPr>
          <w:color w:val="000000" w:themeColor="text1"/>
        </w:rPr>
        <w:t>displayAll(</w:t>
      </w:r>
      <w:proofErr w:type="gramEnd"/>
      <w:r w:rsidRPr="007F08BF">
        <w:rPr>
          <w:color w:val="000000" w:themeColor="text1"/>
        </w:rPr>
        <w:t>) {</w:t>
      </w:r>
    </w:p>
    <w:p w14:paraId="6EA1C3D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System.out.println("Names of products available:");</w:t>
      </w:r>
    </w:p>
    <w:p w14:paraId="4EE3153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for (Product </w:t>
      </w:r>
      <w:proofErr w:type="gramStart"/>
      <w:r w:rsidRPr="007F08BF">
        <w:rPr>
          <w:color w:val="000000" w:themeColor="text1"/>
        </w:rPr>
        <w:t>pro :</w:t>
      </w:r>
      <w:proofErr w:type="gramEnd"/>
      <w:r w:rsidRPr="007F08BF">
        <w:rPr>
          <w:color w:val="000000" w:themeColor="text1"/>
        </w:rPr>
        <w:t xml:space="preserve"> productList) {</w:t>
      </w:r>
    </w:p>
    <w:p w14:paraId="78B2314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</w:t>
      </w:r>
      <w:proofErr w:type="gramStart"/>
      <w:r w:rsidRPr="007F08BF">
        <w:rPr>
          <w:color w:val="000000" w:themeColor="text1"/>
        </w:rPr>
        <w:t>pro.getName</w:t>
      </w:r>
      <w:proofErr w:type="gramEnd"/>
      <w:r w:rsidRPr="007F08BF">
        <w:rPr>
          <w:color w:val="000000" w:themeColor="text1"/>
        </w:rPr>
        <w:t>());</w:t>
      </w:r>
    </w:p>
    <w:p w14:paraId="671A520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77C8D41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6E7D6D7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//this used in company method searchNbofStore</w:t>
      </w:r>
    </w:p>
    <w:p w14:paraId="5CDE4D6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List&lt;Product&gt; </w:t>
      </w:r>
      <w:proofErr w:type="gramStart"/>
      <w:r w:rsidRPr="007F08BF">
        <w:rPr>
          <w:color w:val="000000" w:themeColor="text1"/>
        </w:rPr>
        <w:t>getProductList(</w:t>
      </w:r>
      <w:proofErr w:type="gramEnd"/>
      <w:r w:rsidRPr="007F08BF">
        <w:rPr>
          <w:color w:val="000000" w:themeColor="text1"/>
        </w:rPr>
        <w:t>) {</w:t>
      </w:r>
    </w:p>
    <w:p w14:paraId="574CE93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productList;</w:t>
      </w:r>
    </w:p>
    <w:p w14:paraId="3C9B0F8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23AEE11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06FE1AA8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5D5156B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Company {</w:t>
      </w:r>
    </w:p>
    <w:p w14:paraId="14780FA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String name;</w:t>
      </w:r>
    </w:p>
    <w:p w14:paraId="5CFD78D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List &lt;Store&gt; arrayStore;</w:t>
      </w:r>
    </w:p>
    <w:p w14:paraId="0310F38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int nbStore = 0;</w:t>
      </w:r>
    </w:p>
    <w:p w14:paraId="3C5A157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66F7721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</w:t>
      </w:r>
      <w:proofErr w:type="gramStart"/>
      <w:r w:rsidRPr="007F08BF">
        <w:rPr>
          <w:color w:val="000000" w:themeColor="text1"/>
        </w:rPr>
        <w:t>Company(</w:t>
      </w:r>
      <w:proofErr w:type="gramEnd"/>
      <w:r w:rsidRPr="007F08BF">
        <w:rPr>
          <w:color w:val="000000" w:themeColor="text1"/>
        </w:rPr>
        <w:t>String name) {</w:t>
      </w:r>
    </w:p>
    <w:p w14:paraId="3DE1D69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this.name = name;</w:t>
      </w:r>
    </w:p>
    <w:p w14:paraId="1BF25C1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arrayStore = new ArrayList&lt;</w:t>
      </w:r>
      <w:proofErr w:type="gramStart"/>
      <w:r w:rsidRPr="007F08BF">
        <w:rPr>
          <w:color w:val="000000" w:themeColor="text1"/>
        </w:rPr>
        <w:t>&gt;(</w:t>
      </w:r>
      <w:proofErr w:type="gramEnd"/>
      <w:r w:rsidRPr="007F08BF">
        <w:rPr>
          <w:color w:val="000000" w:themeColor="text1"/>
        </w:rPr>
        <w:t>);</w:t>
      </w:r>
    </w:p>
    <w:p w14:paraId="3BC2994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337FB70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459D46C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void </w:t>
      </w:r>
      <w:proofErr w:type="gramStart"/>
      <w:r w:rsidRPr="007F08BF">
        <w:rPr>
          <w:color w:val="000000" w:themeColor="text1"/>
        </w:rPr>
        <w:t>addStore(</w:t>
      </w:r>
      <w:proofErr w:type="gramEnd"/>
      <w:r w:rsidRPr="007F08BF">
        <w:rPr>
          <w:color w:val="000000" w:themeColor="text1"/>
        </w:rPr>
        <w:t>Store st) {</w:t>
      </w:r>
    </w:p>
    <w:p w14:paraId="3DB14C2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if (nbStore == 10)</w:t>
      </w:r>
    </w:p>
    <w:p w14:paraId="55C485A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System.out.print("Maximum Stores added");</w:t>
      </w:r>
    </w:p>
    <w:p w14:paraId="6F477A8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else {</w:t>
      </w:r>
    </w:p>
    <w:p w14:paraId="243495B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arrayStore.add(st);</w:t>
      </w:r>
    </w:p>
    <w:p w14:paraId="10604CF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nbStore++;</w:t>
      </w:r>
    </w:p>
    <w:p w14:paraId="5974B3F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6D299CB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706F08D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</w:p>
    <w:p w14:paraId="6EB284C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int </w:t>
      </w:r>
      <w:proofErr w:type="gramStart"/>
      <w:r w:rsidRPr="007F08BF">
        <w:rPr>
          <w:color w:val="000000" w:themeColor="text1"/>
        </w:rPr>
        <w:t>searchNbofStore(</w:t>
      </w:r>
      <w:proofErr w:type="gramEnd"/>
      <w:r w:rsidRPr="007F08BF">
        <w:rPr>
          <w:color w:val="000000" w:themeColor="text1"/>
        </w:rPr>
        <w:t>String pname) {</w:t>
      </w:r>
    </w:p>
    <w:p w14:paraId="519BD4E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int count = 0;</w:t>
      </w:r>
    </w:p>
    <w:p w14:paraId="624468D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for (Store </w:t>
      </w:r>
      <w:proofErr w:type="gramStart"/>
      <w:r w:rsidRPr="007F08BF">
        <w:rPr>
          <w:color w:val="000000" w:themeColor="text1"/>
        </w:rPr>
        <w:t>stor :</w:t>
      </w:r>
      <w:proofErr w:type="gramEnd"/>
      <w:r w:rsidRPr="007F08BF">
        <w:rPr>
          <w:color w:val="000000" w:themeColor="text1"/>
        </w:rPr>
        <w:t xml:space="preserve"> arrayStore) {</w:t>
      </w:r>
    </w:p>
    <w:p w14:paraId="757679F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for (Product </w:t>
      </w:r>
      <w:proofErr w:type="gramStart"/>
      <w:r w:rsidRPr="007F08BF">
        <w:rPr>
          <w:color w:val="000000" w:themeColor="text1"/>
        </w:rPr>
        <w:t>prod :</w:t>
      </w:r>
      <w:proofErr w:type="gramEnd"/>
      <w:r w:rsidRPr="007F08BF">
        <w:rPr>
          <w:color w:val="000000" w:themeColor="text1"/>
        </w:rPr>
        <w:t xml:space="preserve"> stor.getProductList()) {</w:t>
      </w:r>
    </w:p>
    <w:p w14:paraId="5D31B04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if (</w:t>
      </w:r>
      <w:proofErr w:type="gramStart"/>
      <w:r w:rsidRPr="007F08BF">
        <w:rPr>
          <w:color w:val="000000" w:themeColor="text1"/>
        </w:rPr>
        <w:t>prod.getName</w:t>
      </w:r>
      <w:proofErr w:type="gramEnd"/>
      <w:r w:rsidRPr="007F08BF">
        <w:rPr>
          <w:color w:val="000000" w:themeColor="text1"/>
        </w:rPr>
        <w:t>().equals(pname)) {</w:t>
      </w:r>
    </w:p>
    <w:p w14:paraId="5643780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count++;</w:t>
      </w:r>
    </w:p>
    <w:p w14:paraId="7560197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break;</w:t>
      </w:r>
    </w:p>
    <w:p w14:paraId="02BD557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3484F72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6C0B224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022E359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count;</w:t>
      </w:r>
    </w:p>
    <w:p w14:paraId="41C9AB4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70BBC39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void </w:t>
      </w:r>
      <w:proofErr w:type="gramStart"/>
      <w:r w:rsidRPr="007F08BF">
        <w:rPr>
          <w:color w:val="000000" w:themeColor="text1"/>
        </w:rPr>
        <w:t>displayAll(</w:t>
      </w:r>
      <w:proofErr w:type="gramEnd"/>
      <w:r w:rsidRPr="007F08BF">
        <w:rPr>
          <w:color w:val="000000" w:themeColor="text1"/>
        </w:rPr>
        <w:t>) {</w:t>
      </w:r>
    </w:p>
    <w:p w14:paraId="6E4A722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System.out.println("Names of all stores:");</w:t>
      </w:r>
    </w:p>
    <w:p w14:paraId="390B4D1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lastRenderedPageBreak/>
        <w:tab/>
      </w:r>
      <w:r w:rsidRPr="007F08BF">
        <w:rPr>
          <w:color w:val="000000" w:themeColor="text1"/>
        </w:rPr>
        <w:tab/>
        <w:t xml:space="preserve">for (Store </w:t>
      </w:r>
      <w:proofErr w:type="gramStart"/>
      <w:r w:rsidRPr="007F08BF">
        <w:rPr>
          <w:color w:val="000000" w:themeColor="text1"/>
        </w:rPr>
        <w:t>sto :</w:t>
      </w:r>
      <w:proofErr w:type="gramEnd"/>
      <w:r w:rsidRPr="007F08BF">
        <w:rPr>
          <w:color w:val="000000" w:themeColor="text1"/>
        </w:rPr>
        <w:t xml:space="preserve"> arrayStore) {</w:t>
      </w:r>
    </w:p>
    <w:p w14:paraId="019A3BD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</w:t>
      </w:r>
      <w:proofErr w:type="gramStart"/>
      <w:r w:rsidRPr="007F08BF">
        <w:rPr>
          <w:color w:val="000000" w:themeColor="text1"/>
        </w:rPr>
        <w:t>sto.getName</w:t>
      </w:r>
      <w:proofErr w:type="gramEnd"/>
      <w:r w:rsidRPr="007F08BF">
        <w:rPr>
          <w:color w:val="000000" w:themeColor="text1"/>
        </w:rPr>
        <w:t>());</w:t>
      </w:r>
    </w:p>
    <w:p w14:paraId="14F7371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6B097B3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65C80C9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4697A970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434C0A7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Q2</w:t>
      </w:r>
      <w:proofErr w:type="gramStart"/>
      <w:r w:rsidRPr="007F08BF">
        <w:rPr>
          <w:color w:val="000000" w:themeColor="text1"/>
        </w:rPr>
        <w:t>TestCompany{</w:t>
      </w:r>
      <w:proofErr w:type="gramEnd"/>
    </w:p>
    <w:p w14:paraId="5739B2A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static void </w:t>
      </w:r>
      <w:proofErr w:type="gramStart"/>
      <w:r w:rsidRPr="007F08BF">
        <w:rPr>
          <w:color w:val="000000" w:themeColor="text1"/>
        </w:rPr>
        <w:t>main(</w:t>
      </w:r>
      <w:proofErr w:type="gramEnd"/>
      <w:r w:rsidRPr="007F08BF">
        <w:rPr>
          <w:color w:val="000000" w:themeColor="text1"/>
        </w:rPr>
        <w:t>String lmnop[]) {</w:t>
      </w:r>
    </w:p>
    <w:p w14:paraId="5B88429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Product p1 = new Product("TV",4,34000);  </w:t>
      </w:r>
    </w:p>
    <w:p w14:paraId="15701126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Product p2 = new </w:t>
      </w:r>
      <w:proofErr w:type="gramStart"/>
      <w:r w:rsidRPr="007F08BF">
        <w:rPr>
          <w:color w:val="000000" w:themeColor="text1"/>
        </w:rPr>
        <w:t>Product(</w:t>
      </w:r>
      <w:proofErr w:type="gramEnd"/>
      <w:r w:rsidRPr="007F08BF">
        <w:rPr>
          <w:color w:val="000000" w:themeColor="text1"/>
        </w:rPr>
        <w:t xml:space="preserve">"Bicycle", 4, 5500);  </w:t>
      </w:r>
    </w:p>
    <w:p w14:paraId="074E944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Product p3 = new </w:t>
      </w:r>
      <w:proofErr w:type="gramStart"/>
      <w:r w:rsidRPr="007F08BF">
        <w:rPr>
          <w:color w:val="000000" w:themeColor="text1"/>
        </w:rPr>
        <w:t>Product(</w:t>
      </w:r>
      <w:proofErr w:type="gramEnd"/>
      <w:r w:rsidRPr="007F08BF">
        <w:rPr>
          <w:color w:val="000000" w:themeColor="text1"/>
        </w:rPr>
        <w:t xml:space="preserve">"Oven", 3,70000);  </w:t>
      </w:r>
    </w:p>
    <w:p w14:paraId="6C9C425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 xml:space="preserve">          </w:t>
      </w:r>
    </w:p>
    <w:p w14:paraId="41A9BA7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Store s1 = new </w:t>
      </w:r>
      <w:proofErr w:type="gramStart"/>
      <w:r w:rsidRPr="007F08BF">
        <w:rPr>
          <w:color w:val="000000" w:themeColor="text1"/>
        </w:rPr>
        <w:t>Store(</w:t>
      </w:r>
      <w:proofErr w:type="gramEnd"/>
      <w:r w:rsidRPr="007F08BF">
        <w:rPr>
          <w:color w:val="000000" w:themeColor="text1"/>
        </w:rPr>
        <w:t xml:space="preserve">"Makro", "Karachi");          </w:t>
      </w:r>
    </w:p>
    <w:p w14:paraId="2762CC7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Store s2 = new Store("Hypermart","Karachi");  </w:t>
      </w:r>
    </w:p>
    <w:p w14:paraId="144B6A7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1.addProduct</w:t>
      </w:r>
      <w:proofErr w:type="gramEnd"/>
      <w:r w:rsidRPr="007F08BF">
        <w:rPr>
          <w:color w:val="000000" w:themeColor="text1"/>
        </w:rPr>
        <w:t xml:space="preserve">(p1); </w:t>
      </w:r>
    </w:p>
    <w:p w14:paraId="2C3F502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1.addProduct</w:t>
      </w:r>
      <w:proofErr w:type="gramEnd"/>
      <w:r w:rsidRPr="007F08BF">
        <w:rPr>
          <w:color w:val="000000" w:themeColor="text1"/>
        </w:rPr>
        <w:t xml:space="preserve">(p2); </w:t>
      </w:r>
    </w:p>
    <w:p w14:paraId="13F2157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1.addProduct</w:t>
      </w:r>
      <w:proofErr w:type="gramEnd"/>
      <w:r w:rsidRPr="007F08BF">
        <w:rPr>
          <w:color w:val="000000" w:themeColor="text1"/>
        </w:rPr>
        <w:t xml:space="preserve">(p3); </w:t>
      </w:r>
    </w:p>
    <w:p w14:paraId="492DA23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1.displayAll</w:t>
      </w:r>
      <w:proofErr w:type="gramEnd"/>
      <w:r w:rsidRPr="007F08BF">
        <w:rPr>
          <w:color w:val="000000" w:themeColor="text1"/>
        </w:rPr>
        <w:t xml:space="preserve">();  </w:t>
      </w:r>
    </w:p>
    <w:p w14:paraId="76B5C03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Product tempProduct = s</w:t>
      </w:r>
      <w:proofErr w:type="gramStart"/>
      <w:r w:rsidRPr="007F08BF">
        <w:rPr>
          <w:color w:val="000000" w:themeColor="text1"/>
        </w:rPr>
        <w:t>1.deleteProduct</w:t>
      </w:r>
      <w:proofErr w:type="gramEnd"/>
      <w:r w:rsidRPr="007F08BF">
        <w:rPr>
          <w:color w:val="000000" w:themeColor="text1"/>
        </w:rPr>
        <w:t xml:space="preserve">("Bicycle"); </w:t>
      </w:r>
    </w:p>
    <w:p w14:paraId="359D12A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if (</w:t>
      </w:r>
      <w:proofErr w:type="gramStart"/>
      <w:r w:rsidRPr="007F08BF">
        <w:rPr>
          <w:color w:val="000000" w:themeColor="text1"/>
        </w:rPr>
        <w:t>tempProduct!=</w:t>
      </w:r>
      <w:proofErr w:type="gramEnd"/>
      <w:r w:rsidRPr="007F08BF">
        <w:rPr>
          <w:color w:val="000000" w:themeColor="text1"/>
        </w:rPr>
        <w:t xml:space="preserve">null)  </w:t>
      </w:r>
    </w:p>
    <w:p w14:paraId="65E2059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System.out.println("Product "+tempProduct.getName</w:t>
      </w:r>
      <w:proofErr w:type="gramStart"/>
      <w:r w:rsidRPr="007F08BF">
        <w:rPr>
          <w:color w:val="000000" w:themeColor="text1"/>
        </w:rPr>
        <w:t>()+</w:t>
      </w:r>
      <w:proofErr w:type="gramEnd"/>
      <w:r w:rsidRPr="007F08BF">
        <w:rPr>
          <w:color w:val="000000" w:themeColor="text1"/>
        </w:rPr>
        <w:t xml:space="preserve"> " is deleted"); </w:t>
      </w:r>
    </w:p>
    <w:p w14:paraId="2AFE033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else </w:t>
      </w:r>
    </w:p>
    <w:p w14:paraId="6DCD609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System.out.println("There is no product to delete"); </w:t>
      </w:r>
    </w:p>
    <w:p w14:paraId="7B0063D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1.displayAll</w:t>
      </w:r>
      <w:proofErr w:type="gramEnd"/>
      <w:r w:rsidRPr="007F08BF">
        <w:rPr>
          <w:color w:val="000000" w:themeColor="text1"/>
        </w:rPr>
        <w:t xml:space="preserve">(); </w:t>
      </w:r>
    </w:p>
    <w:p w14:paraId="590406C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2.addProduct</w:t>
      </w:r>
      <w:proofErr w:type="gramEnd"/>
      <w:r w:rsidRPr="007F08BF">
        <w:rPr>
          <w:color w:val="000000" w:themeColor="text1"/>
        </w:rPr>
        <w:t xml:space="preserve">(p1); </w:t>
      </w:r>
    </w:p>
    <w:p w14:paraId="0A85C78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2.addProduct</w:t>
      </w:r>
      <w:proofErr w:type="gramEnd"/>
      <w:r w:rsidRPr="007F08BF">
        <w:rPr>
          <w:color w:val="000000" w:themeColor="text1"/>
        </w:rPr>
        <w:t xml:space="preserve">(p2); </w:t>
      </w:r>
    </w:p>
    <w:p w14:paraId="4943825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2.addProduct</w:t>
      </w:r>
      <w:proofErr w:type="gramEnd"/>
      <w:r w:rsidRPr="007F08BF">
        <w:rPr>
          <w:color w:val="000000" w:themeColor="text1"/>
        </w:rPr>
        <w:t>(p3);</w:t>
      </w:r>
    </w:p>
    <w:p w14:paraId="3DEB513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2.displayAll</w:t>
      </w:r>
      <w:proofErr w:type="gramEnd"/>
      <w:r w:rsidRPr="007F08BF">
        <w:rPr>
          <w:color w:val="000000" w:themeColor="text1"/>
        </w:rPr>
        <w:t>();</w:t>
      </w:r>
    </w:p>
    <w:p w14:paraId="079690A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Company c1 = new Company("Unilever");</w:t>
      </w:r>
    </w:p>
    <w:p w14:paraId="3637436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c</w:t>
      </w:r>
      <w:proofErr w:type="gramStart"/>
      <w:r w:rsidRPr="007F08BF">
        <w:rPr>
          <w:color w:val="000000" w:themeColor="text1"/>
        </w:rPr>
        <w:t>1.addStore</w:t>
      </w:r>
      <w:proofErr w:type="gramEnd"/>
      <w:r w:rsidRPr="007F08BF">
        <w:rPr>
          <w:color w:val="000000" w:themeColor="text1"/>
        </w:rPr>
        <w:t>(s1);</w:t>
      </w:r>
    </w:p>
    <w:p w14:paraId="0122D61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c</w:t>
      </w:r>
      <w:proofErr w:type="gramStart"/>
      <w:r w:rsidRPr="007F08BF">
        <w:rPr>
          <w:color w:val="000000" w:themeColor="text1"/>
        </w:rPr>
        <w:t>1.addStore</w:t>
      </w:r>
      <w:proofErr w:type="gramEnd"/>
      <w:r w:rsidRPr="007F08BF">
        <w:rPr>
          <w:color w:val="000000" w:themeColor="text1"/>
        </w:rPr>
        <w:t>(s2);</w:t>
      </w:r>
    </w:p>
    <w:p w14:paraId="307BDEE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c</w:t>
      </w:r>
      <w:proofErr w:type="gramStart"/>
      <w:r w:rsidRPr="007F08BF">
        <w:rPr>
          <w:color w:val="000000" w:themeColor="text1"/>
        </w:rPr>
        <w:t>1.displayAll</w:t>
      </w:r>
      <w:proofErr w:type="gramEnd"/>
      <w:r w:rsidRPr="007F08BF">
        <w:rPr>
          <w:color w:val="000000" w:themeColor="text1"/>
        </w:rPr>
        <w:t>();</w:t>
      </w:r>
    </w:p>
    <w:p w14:paraId="1B227C9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int n= c</w:t>
      </w:r>
      <w:proofErr w:type="gramStart"/>
      <w:r w:rsidRPr="007F08BF">
        <w:rPr>
          <w:color w:val="000000" w:themeColor="text1"/>
        </w:rPr>
        <w:t>1.searchNbofStore</w:t>
      </w:r>
      <w:proofErr w:type="gramEnd"/>
      <w:r w:rsidRPr="007F08BF">
        <w:rPr>
          <w:color w:val="000000" w:themeColor="text1"/>
        </w:rPr>
        <w:t>("TV");</w:t>
      </w:r>
    </w:p>
    <w:p w14:paraId="15126ED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System.out.println("Number of stores have TV "+n);</w:t>
      </w:r>
    </w:p>
    <w:p w14:paraId="7F32A586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0B53CEB2" w14:textId="77353E88" w:rsidR="00296DD0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292D4CC5" w14:textId="77777777" w:rsidR="00994E85" w:rsidRPr="007F08BF" w:rsidRDefault="00296DD0" w:rsidP="00994E85">
      <w:pPr>
        <w:rPr>
          <w:color w:val="000000" w:themeColor="text1"/>
          <w:lang w:val="en-GB"/>
        </w:rPr>
      </w:pPr>
      <w:r w:rsidRPr="007F08BF">
        <w:rPr>
          <w:color w:val="000000" w:themeColor="text1"/>
          <w:lang w:val="en-GB"/>
        </w:rPr>
        <w:t>Output:</w:t>
      </w:r>
    </w:p>
    <w:p w14:paraId="05DAA6C7" w14:textId="303CDC03" w:rsidR="00A810F9" w:rsidRPr="007F08BF" w:rsidRDefault="00A810F9" w:rsidP="00994E85">
      <w:pPr>
        <w:rPr>
          <w:color w:val="000000" w:themeColor="text1"/>
          <w:lang w:val="en-GB"/>
        </w:rPr>
      </w:pPr>
      <w:r w:rsidRPr="007F08BF">
        <w:rPr>
          <w:noProof/>
          <w:color w:val="000000" w:themeColor="text1"/>
          <w:lang w:val="en-GB"/>
        </w:rPr>
        <w:drawing>
          <wp:inline distT="0" distB="0" distL="0" distR="0" wp14:anchorId="1253B957" wp14:editId="1F3B98B6">
            <wp:extent cx="2221058" cy="257175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3585" cy="2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EDB1" w14:textId="135A2BE4" w:rsidR="00994E85" w:rsidRPr="007F08BF" w:rsidRDefault="00994E85">
      <w:pPr>
        <w:rPr>
          <w:color w:val="000000" w:themeColor="text1"/>
          <w:lang w:val="en-GB"/>
        </w:rPr>
      </w:pPr>
      <w:r w:rsidRPr="007F08BF">
        <w:rPr>
          <w:color w:val="000000" w:themeColor="text1"/>
          <w:lang w:val="en-GB"/>
        </w:rPr>
        <w:br w:type="page"/>
      </w:r>
    </w:p>
    <w:p w14:paraId="3B398E1F" w14:textId="77777777" w:rsidR="00994E85" w:rsidRPr="007F08BF" w:rsidRDefault="00994E85" w:rsidP="00994E85">
      <w:pPr>
        <w:pStyle w:val="Heading1"/>
        <w:rPr>
          <w:color w:val="000000" w:themeColor="text1"/>
          <w:lang w:val="en-GB"/>
        </w:rPr>
      </w:pPr>
      <w:bookmarkStart w:id="2" w:name="_Toc194779930"/>
      <w:r w:rsidRPr="007F08BF">
        <w:rPr>
          <w:color w:val="000000" w:themeColor="text1"/>
          <w:lang w:val="en-GB"/>
        </w:rPr>
        <w:lastRenderedPageBreak/>
        <w:t>Question 3:</w:t>
      </w:r>
      <w:bookmarkEnd w:id="2"/>
    </w:p>
    <w:p w14:paraId="0091646E" w14:textId="30D1B7D7" w:rsidR="00A810F9" w:rsidRPr="007F08BF" w:rsidRDefault="00A810F9" w:rsidP="00A810F9">
      <w:pPr>
        <w:rPr>
          <w:color w:val="000000" w:themeColor="text1"/>
          <w:lang w:val="en-GB"/>
        </w:rPr>
      </w:pPr>
      <w:r w:rsidRPr="007F08BF">
        <w:rPr>
          <w:color w:val="000000" w:themeColor="text1"/>
        </w:rPr>
        <w:t>Exercise 3 (Inheritance)</w:t>
      </w:r>
    </w:p>
    <w:p w14:paraId="2A0E078A" w14:textId="77777777" w:rsidR="00296DD0" w:rsidRPr="007F08BF" w:rsidRDefault="00296DD0" w:rsidP="00296DD0">
      <w:pPr>
        <w:rPr>
          <w:color w:val="000000" w:themeColor="text1"/>
          <w:lang w:val="en-GB"/>
        </w:rPr>
      </w:pPr>
    </w:p>
    <w:p w14:paraId="77440F86" w14:textId="07118336" w:rsidR="00296DD0" w:rsidRPr="007F08BF" w:rsidRDefault="00A810F9" w:rsidP="00296DD0">
      <w:pPr>
        <w:rPr>
          <w:color w:val="000000" w:themeColor="text1"/>
          <w:lang w:val="en-GB"/>
        </w:rPr>
      </w:pPr>
      <w:r w:rsidRPr="007F08BF">
        <w:rPr>
          <w:color w:val="000000" w:themeColor="text1"/>
          <w:lang w:val="en-GB"/>
        </w:rPr>
        <w:t>Code</w:t>
      </w:r>
      <w:r w:rsidR="00296DD0" w:rsidRPr="007F08BF">
        <w:rPr>
          <w:color w:val="000000" w:themeColor="text1"/>
          <w:lang w:val="en-GB"/>
        </w:rPr>
        <w:t>:</w:t>
      </w:r>
    </w:p>
    <w:p w14:paraId="13BE5E0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Person {</w:t>
      </w:r>
    </w:p>
    <w:p w14:paraId="092A542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//atributes</w:t>
      </w:r>
    </w:p>
    <w:p w14:paraId="37EBA16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String fname = null, lname = null;</w:t>
      </w:r>
    </w:p>
    <w:p w14:paraId="659AE31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//const</w:t>
      </w:r>
    </w:p>
    <w:p w14:paraId="02062BC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Person (String fname, String lname) {</w:t>
      </w:r>
    </w:p>
    <w:p w14:paraId="41C9CC3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this.fname</w:t>
      </w:r>
      <w:proofErr w:type="gramEnd"/>
      <w:r w:rsidRPr="007F08BF">
        <w:rPr>
          <w:color w:val="000000" w:themeColor="text1"/>
        </w:rPr>
        <w:t xml:space="preserve"> = fname;</w:t>
      </w:r>
    </w:p>
    <w:p w14:paraId="75ABC41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this.lname</w:t>
      </w:r>
      <w:proofErr w:type="gramEnd"/>
      <w:r w:rsidRPr="007F08BF">
        <w:rPr>
          <w:color w:val="000000" w:themeColor="text1"/>
        </w:rPr>
        <w:t xml:space="preserve"> = lname;</w:t>
      </w:r>
    </w:p>
    <w:p w14:paraId="598F08C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5F51043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//setters</w:t>
      </w:r>
    </w:p>
    <w:p w14:paraId="421BEC8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public void setFname (String fname) {</w:t>
      </w:r>
    </w:p>
    <w:p w14:paraId="444EC20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this.fname</w:t>
      </w:r>
      <w:proofErr w:type="gramEnd"/>
      <w:r w:rsidRPr="007F08BF">
        <w:rPr>
          <w:color w:val="000000" w:themeColor="text1"/>
        </w:rPr>
        <w:t xml:space="preserve"> = fname;</w:t>
      </w:r>
    </w:p>
    <w:p w14:paraId="1C755F9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5DE17C7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public void setLname (String lname) {</w:t>
      </w:r>
    </w:p>
    <w:p w14:paraId="2E710C8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this.lname</w:t>
      </w:r>
      <w:proofErr w:type="gramEnd"/>
      <w:r w:rsidRPr="007F08BF">
        <w:rPr>
          <w:color w:val="000000" w:themeColor="text1"/>
        </w:rPr>
        <w:t xml:space="preserve"> = lname;</w:t>
      </w:r>
    </w:p>
    <w:p w14:paraId="41FA06A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2FDD572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//getters</w:t>
      </w:r>
    </w:p>
    <w:p w14:paraId="59657F5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public String getFname () {</w:t>
      </w:r>
    </w:p>
    <w:p w14:paraId="25D3C07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fname;</w:t>
      </w:r>
    </w:p>
    <w:p w14:paraId="478C73F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7249D4E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public String getLname () {</w:t>
      </w:r>
    </w:p>
    <w:p w14:paraId="1579534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lname;</w:t>
      </w:r>
    </w:p>
    <w:p w14:paraId="6A7D590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65CE751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//display details:</w:t>
      </w:r>
    </w:p>
    <w:p w14:paraId="3C6F72C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void </w:t>
      </w:r>
      <w:proofErr w:type="gramStart"/>
      <w:r w:rsidRPr="007F08BF">
        <w:rPr>
          <w:color w:val="000000" w:themeColor="text1"/>
        </w:rPr>
        <w:t>display(</w:t>
      </w:r>
      <w:proofErr w:type="gramEnd"/>
      <w:r w:rsidRPr="007F08BF">
        <w:rPr>
          <w:color w:val="000000" w:themeColor="text1"/>
        </w:rPr>
        <w:t>){</w:t>
      </w:r>
    </w:p>
    <w:p w14:paraId="1A936B0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System.out.println("First name: " + fname + ", Last name: " + lname);</w:t>
      </w:r>
    </w:p>
    <w:p w14:paraId="247DB58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05A8ADB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331C300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Student extends Person {</w:t>
      </w:r>
    </w:p>
    <w:p w14:paraId="5B6A3B8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//Student atributes</w:t>
      </w:r>
    </w:p>
    <w:p w14:paraId="157A877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String sid = null, course = null, tname = null;</w:t>
      </w:r>
    </w:p>
    <w:p w14:paraId="18AC409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//const</w:t>
      </w:r>
    </w:p>
    <w:p w14:paraId="2335CE1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</w:t>
      </w:r>
      <w:proofErr w:type="gramStart"/>
      <w:r w:rsidRPr="007F08BF">
        <w:rPr>
          <w:color w:val="000000" w:themeColor="text1"/>
        </w:rPr>
        <w:t>Student(</w:t>
      </w:r>
      <w:proofErr w:type="gramEnd"/>
      <w:r w:rsidRPr="007F08BF">
        <w:rPr>
          <w:color w:val="000000" w:themeColor="text1"/>
        </w:rPr>
        <w:t>String fname, String lname, String sid, String course, String tname) {</w:t>
      </w:r>
    </w:p>
    <w:p w14:paraId="622F68B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super(</w:t>
      </w:r>
      <w:proofErr w:type="gramEnd"/>
      <w:r w:rsidRPr="007F08BF">
        <w:rPr>
          <w:color w:val="000000" w:themeColor="text1"/>
        </w:rPr>
        <w:t>fname, lname);</w:t>
      </w:r>
    </w:p>
    <w:p w14:paraId="4FD249E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this.sid = sid;</w:t>
      </w:r>
    </w:p>
    <w:p w14:paraId="516A90B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this.course</w:t>
      </w:r>
      <w:proofErr w:type="gramEnd"/>
      <w:r w:rsidRPr="007F08BF">
        <w:rPr>
          <w:color w:val="000000" w:themeColor="text1"/>
        </w:rPr>
        <w:t xml:space="preserve"> = course;</w:t>
      </w:r>
    </w:p>
    <w:p w14:paraId="003F90B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this.tname</w:t>
      </w:r>
      <w:proofErr w:type="gramEnd"/>
      <w:r w:rsidRPr="007F08BF">
        <w:rPr>
          <w:color w:val="000000" w:themeColor="text1"/>
        </w:rPr>
        <w:t xml:space="preserve"> = tname;</w:t>
      </w:r>
    </w:p>
    <w:p w14:paraId="21A0294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185B7BD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//Override</w:t>
      </w:r>
    </w:p>
    <w:p w14:paraId="08AB4F3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void </w:t>
      </w:r>
      <w:proofErr w:type="gramStart"/>
      <w:r w:rsidRPr="007F08BF">
        <w:rPr>
          <w:color w:val="000000" w:themeColor="text1"/>
        </w:rPr>
        <w:t>display(</w:t>
      </w:r>
      <w:proofErr w:type="gramEnd"/>
      <w:r w:rsidRPr="007F08BF">
        <w:rPr>
          <w:color w:val="000000" w:themeColor="text1"/>
        </w:rPr>
        <w:t>){</w:t>
      </w:r>
    </w:p>
    <w:p w14:paraId="2F0B7FF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System.out.println("First name: " + </w:t>
      </w:r>
      <w:proofErr w:type="gramStart"/>
      <w:r w:rsidRPr="007F08BF">
        <w:rPr>
          <w:color w:val="000000" w:themeColor="text1"/>
        </w:rPr>
        <w:t>getFname(</w:t>
      </w:r>
      <w:proofErr w:type="gramEnd"/>
      <w:r w:rsidRPr="007F08BF">
        <w:rPr>
          <w:color w:val="000000" w:themeColor="text1"/>
        </w:rPr>
        <w:t>) + ", Last name: " + getLname() + ", Student ID: " + sid + ", course: " + course + " teacher name: " + tname);</w:t>
      </w:r>
    </w:p>
    <w:p w14:paraId="673A334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3ECD016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59BACBF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Teacher extends Person {</w:t>
      </w:r>
    </w:p>
    <w:p w14:paraId="6E309C5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//teacher atributes</w:t>
      </w:r>
    </w:p>
    <w:p w14:paraId="59EBE53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String subname = null;</w:t>
      </w:r>
    </w:p>
    <w:p w14:paraId="49C46C3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int salary = 0;</w:t>
      </w:r>
    </w:p>
    <w:p w14:paraId="0F78EEB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</w:t>
      </w:r>
      <w:proofErr w:type="gramStart"/>
      <w:r w:rsidRPr="007F08BF">
        <w:rPr>
          <w:color w:val="000000" w:themeColor="text1"/>
        </w:rPr>
        <w:t>Teacher(</w:t>
      </w:r>
      <w:proofErr w:type="gramEnd"/>
      <w:r w:rsidRPr="007F08BF">
        <w:rPr>
          <w:color w:val="000000" w:themeColor="text1"/>
        </w:rPr>
        <w:t>String fname, String lname, String subname, int salary) {</w:t>
      </w:r>
    </w:p>
    <w:p w14:paraId="2D6A05A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super(</w:t>
      </w:r>
      <w:proofErr w:type="gramEnd"/>
      <w:r w:rsidRPr="007F08BF">
        <w:rPr>
          <w:color w:val="000000" w:themeColor="text1"/>
        </w:rPr>
        <w:t>fname, lname);</w:t>
      </w:r>
    </w:p>
    <w:p w14:paraId="576762C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lastRenderedPageBreak/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this.subname</w:t>
      </w:r>
      <w:proofErr w:type="gramEnd"/>
      <w:r w:rsidRPr="007F08BF">
        <w:rPr>
          <w:color w:val="000000" w:themeColor="text1"/>
        </w:rPr>
        <w:t xml:space="preserve"> = subname;</w:t>
      </w:r>
    </w:p>
    <w:p w14:paraId="344481D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this.salary</w:t>
      </w:r>
      <w:proofErr w:type="gramEnd"/>
      <w:r w:rsidRPr="007F08BF">
        <w:rPr>
          <w:color w:val="000000" w:themeColor="text1"/>
        </w:rPr>
        <w:t xml:space="preserve"> = salary;</w:t>
      </w:r>
    </w:p>
    <w:p w14:paraId="43352AD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69B9FE0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void </w:t>
      </w:r>
      <w:proofErr w:type="gramStart"/>
      <w:r w:rsidRPr="007F08BF">
        <w:rPr>
          <w:color w:val="000000" w:themeColor="text1"/>
        </w:rPr>
        <w:t>display(</w:t>
      </w:r>
      <w:proofErr w:type="gramEnd"/>
      <w:r w:rsidRPr="007F08BF">
        <w:rPr>
          <w:color w:val="000000" w:themeColor="text1"/>
        </w:rPr>
        <w:t>){</w:t>
      </w:r>
    </w:p>
    <w:p w14:paraId="1F53570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System.out.println("First name: " + </w:t>
      </w:r>
      <w:proofErr w:type="gramStart"/>
      <w:r w:rsidRPr="007F08BF">
        <w:rPr>
          <w:color w:val="000000" w:themeColor="text1"/>
        </w:rPr>
        <w:t>getFname(</w:t>
      </w:r>
      <w:proofErr w:type="gramEnd"/>
      <w:r w:rsidRPr="007F08BF">
        <w:rPr>
          <w:color w:val="000000" w:themeColor="text1"/>
        </w:rPr>
        <w:t>) + ", Last name: " + getLname() + ", Subject name: " + subname + ", Salary: " + salary);</w:t>
      </w:r>
    </w:p>
    <w:p w14:paraId="5B3E13B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77861B9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6EDDECE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Q3Inheritance {</w:t>
      </w:r>
    </w:p>
    <w:p w14:paraId="52D5A9B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static void </w:t>
      </w:r>
      <w:proofErr w:type="gramStart"/>
      <w:r w:rsidRPr="007F08BF">
        <w:rPr>
          <w:color w:val="000000" w:themeColor="text1"/>
        </w:rPr>
        <w:t>main(</w:t>
      </w:r>
      <w:proofErr w:type="gramEnd"/>
      <w:r w:rsidRPr="007F08BF">
        <w:rPr>
          <w:color w:val="000000" w:themeColor="text1"/>
        </w:rPr>
        <w:t>String AAAAAA[]) {</w:t>
      </w:r>
    </w:p>
    <w:p w14:paraId="69DD997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Student s1 = new </w:t>
      </w:r>
      <w:proofErr w:type="gramStart"/>
      <w:r w:rsidRPr="007F08BF">
        <w:rPr>
          <w:color w:val="000000" w:themeColor="text1"/>
        </w:rPr>
        <w:t>Student(</w:t>
      </w:r>
      <w:proofErr w:type="gramEnd"/>
      <w:r w:rsidRPr="007F08BF">
        <w:rPr>
          <w:color w:val="000000" w:themeColor="text1"/>
        </w:rPr>
        <w:t>"Gohan", "Son", "12-092", "DB", "Piccolo");</w:t>
      </w:r>
    </w:p>
    <w:p w14:paraId="75545F76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Student s2 = new </w:t>
      </w:r>
      <w:proofErr w:type="gramStart"/>
      <w:r w:rsidRPr="007F08BF">
        <w:rPr>
          <w:color w:val="000000" w:themeColor="text1"/>
        </w:rPr>
        <w:t>Student(</w:t>
      </w:r>
      <w:proofErr w:type="gramEnd"/>
      <w:r w:rsidRPr="007F08BF">
        <w:rPr>
          <w:color w:val="000000" w:themeColor="text1"/>
        </w:rPr>
        <w:t>"Goku", "Son", "092-1231", "DB", "Roshi");</w:t>
      </w:r>
    </w:p>
    <w:p w14:paraId="40DF22C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Teacher t1 = new </w:t>
      </w:r>
      <w:proofErr w:type="gramStart"/>
      <w:r w:rsidRPr="007F08BF">
        <w:rPr>
          <w:color w:val="000000" w:themeColor="text1"/>
        </w:rPr>
        <w:t>Teacher(</w:t>
      </w:r>
      <w:proofErr w:type="gramEnd"/>
      <w:r w:rsidRPr="007F08BF">
        <w:rPr>
          <w:color w:val="000000" w:themeColor="text1"/>
        </w:rPr>
        <w:t>"Grandpa", "Gohan", "martial arts", 10);</w:t>
      </w:r>
    </w:p>
    <w:p w14:paraId="4B4648A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Teacher t2 = new </w:t>
      </w:r>
      <w:proofErr w:type="gramStart"/>
      <w:r w:rsidRPr="007F08BF">
        <w:rPr>
          <w:color w:val="000000" w:themeColor="text1"/>
        </w:rPr>
        <w:t>Teacher(</w:t>
      </w:r>
      <w:proofErr w:type="gramEnd"/>
      <w:r w:rsidRPr="007F08BF">
        <w:rPr>
          <w:color w:val="000000" w:themeColor="text1"/>
        </w:rPr>
        <w:t>"Whis", "Angel", "martial arts", 231);</w:t>
      </w:r>
    </w:p>
    <w:p w14:paraId="625EA52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System.out.println("Student 1:");</w:t>
      </w:r>
    </w:p>
    <w:p w14:paraId="63F3C67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1.display</w:t>
      </w:r>
      <w:proofErr w:type="gramEnd"/>
      <w:r w:rsidRPr="007F08BF">
        <w:rPr>
          <w:color w:val="000000" w:themeColor="text1"/>
        </w:rPr>
        <w:t>();</w:t>
      </w:r>
    </w:p>
    <w:p w14:paraId="1A121E5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System.out.println("Student 2:");</w:t>
      </w:r>
    </w:p>
    <w:p w14:paraId="44220E2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</w:t>
      </w:r>
      <w:proofErr w:type="gramStart"/>
      <w:r w:rsidRPr="007F08BF">
        <w:rPr>
          <w:color w:val="000000" w:themeColor="text1"/>
        </w:rPr>
        <w:t>2.display</w:t>
      </w:r>
      <w:proofErr w:type="gramEnd"/>
      <w:r w:rsidRPr="007F08BF">
        <w:rPr>
          <w:color w:val="000000" w:themeColor="text1"/>
        </w:rPr>
        <w:t>();</w:t>
      </w:r>
    </w:p>
    <w:p w14:paraId="6984AF66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System.out.println();</w:t>
      </w:r>
    </w:p>
    <w:p w14:paraId="2249CAB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System.out.println("Teacher 1:");</w:t>
      </w:r>
    </w:p>
    <w:p w14:paraId="03F2FFE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</w:t>
      </w:r>
      <w:proofErr w:type="gramStart"/>
      <w:r w:rsidRPr="007F08BF">
        <w:rPr>
          <w:color w:val="000000" w:themeColor="text1"/>
        </w:rPr>
        <w:t>1.display</w:t>
      </w:r>
      <w:proofErr w:type="gramEnd"/>
      <w:r w:rsidRPr="007F08BF">
        <w:rPr>
          <w:color w:val="000000" w:themeColor="text1"/>
        </w:rPr>
        <w:t>();</w:t>
      </w:r>
    </w:p>
    <w:p w14:paraId="1C506C4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System.out.println("Teacher 2:");</w:t>
      </w:r>
    </w:p>
    <w:p w14:paraId="5456C97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</w:t>
      </w:r>
      <w:proofErr w:type="gramStart"/>
      <w:r w:rsidRPr="007F08BF">
        <w:rPr>
          <w:color w:val="000000" w:themeColor="text1"/>
        </w:rPr>
        <w:t>2.display</w:t>
      </w:r>
      <w:proofErr w:type="gramEnd"/>
      <w:r w:rsidRPr="007F08BF">
        <w:rPr>
          <w:color w:val="000000" w:themeColor="text1"/>
        </w:rPr>
        <w:t>();</w:t>
      </w:r>
    </w:p>
    <w:p w14:paraId="207AD23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68CE40CC" w14:textId="22E02E00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09147215" w14:textId="77777777" w:rsidR="00296DD0" w:rsidRPr="007F08BF" w:rsidRDefault="00296DD0" w:rsidP="00296DD0">
      <w:pPr>
        <w:rPr>
          <w:color w:val="000000" w:themeColor="text1"/>
          <w:lang w:val="en-GB"/>
        </w:rPr>
      </w:pPr>
    </w:p>
    <w:p w14:paraId="6D8EE543" w14:textId="3AD6AA80" w:rsidR="00A810F9" w:rsidRPr="007F08BF" w:rsidRDefault="00296DD0" w:rsidP="00296DD0">
      <w:pPr>
        <w:rPr>
          <w:color w:val="000000" w:themeColor="text1"/>
          <w:lang w:val="en-GB"/>
        </w:rPr>
      </w:pPr>
      <w:r w:rsidRPr="007F08BF">
        <w:rPr>
          <w:color w:val="000000" w:themeColor="text1"/>
          <w:lang w:val="en-GB"/>
        </w:rPr>
        <w:t>Output:</w:t>
      </w:r>
    </w:p>
    <w:p w14:paraId="3889EB52" w14:textId="56DC47ED" w:rsidR="00A810F9" w:rsidRPr="007F08BF" w:rsidRDefault="00A810F9" w:rsidP="00296DD0">
      <w:pPr>
        <w:rPr>
          <w:color w:val="000000" w:themeColor="text1"/>
          <w:lang w:val="en-GB"/>
        </w:rPr>
      </w:pPr>
      <w:r w:rsidRPr="007F08BF">
        <w:rPr>
          <w:noProof/>
          <w:color w:val="000000" w:themeColor="text1"/>
          <w:lang w:val="en-GB"/>
        </w:rPr>
        <w:drawing>
          <wp:inline distT="0" distB="0" distL="0" distR="0" wp14:anchorId="5BC02CFB" wp14:editId="549E986E">
            <wp:extent cx="5943600" cy="13125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B924" w14:textId="77777777" w:rsidR="00994E85" w:rsidRPr="007F08BF" w:rsidRDefault="00994E85">
      <w:pPr>
        <w:rPr>
          <w:color w:val="000000" w:themeColor="text1"/>
          <w:lang w:val="en-GB"/>
        </w:rPr>
      </w:pPr>
      <w:r w:rsidRPr="007F08BF">
        <w:rPr>
          <w:color w:val="000000" w:themeColor="text1"/>
          <w:lang w:val="en-GB"/>
        </w:rPr>
        <w:br w:type="page"/>
      </w:r>
    </w:p>
    <w:p w14:paraId="65434828" w14:textId="77777777" w:rsidR="00296DD0" w:rsidRPr="007F08BF" w:rsidRDefault="00994E85" w:rsidP="00296DD0">
      <w:pPr>
        <w:pStyle w:val="Heading1"/>
        <w:rPr>
          <w:color w:val="000000" w:themeColor="text1"/>
          <w:lang w:val="en-GB"/>
        </w:rPr>
      </w:pPr>
      <w:bookmarkStart w:id="3" w:name="_Toc194779931"/>
      <w:r w:rsidRPr="007F08BF">
        <w:rPr>
          <w:color w:val="000000" w:themeColor="text1"/>
          <w:lang w:val="en-GB"/>
        </w:rPr>
        <w:lastRenderedPageBreak/>
        <w:t>Question 4:</w:t>
      </w:r>
      <w:bookmarkEnd w:id="3"/>
    </w:p>
    <w:p w14:paraId="072C42D7" w14:textId="4ED161A4" w:rsidR="00A810F9" w:rsidRPr="007F08BF" w:rsidRDefault="00A810F9" w:rsidP="00A810F9">
      <w:pPr>
        <w:rPr>
          <w:color w:val="000000" w:themeColor="text1"/>
          <w:lang w:val="en-GB"/>
        </w:rPr>
      </w:pPr>
      <w:r w:rsidRPr="007F08BF">
        <w:rPr>
          <w:color w:val="000000" w:themeColor="text1"/>
        </w:rPr>
        <w:t>Exercise4 (Inheritance) Alien.java</w:t>
      </w:r>
    </w:p>
    <w:p w14:paraId="61341B91" w14:textId="77777777" w:rsidR="00296DD0" w:rsidRPr="007F08BF" w:rsidRDefault="00296DD0" w:rsidP="00296DD0">
      <w:pPr>
        <w:rPr>
          <w:color w:val="000000" w:themeColor="text1"/>
          <w:lang w:val="en-GB"/>
        </w:rPr>
      </w:pPr>
    </w:p>
    <w:p w14:paraId="27127F3D" w14:textId="4092D4BE" w:rsidR="00296DD0" w:rsidRPr="007F08BF" w:rsidRDefault="00A810F9" w:rsidP="00296DD0">
      <w:pPr>
        <w:rPr>
          <w:color w:val="000000" w:themeColor="text1"/>
          <w:lang w:val="en-GB"/>
        </w:rPr>
      </w:pPr>
      <w:r w:rsidRPr="007F08BF">
        <w:rPr>
          <w:color w:val="000000" w:themeColor="text1"/>
          <w:lang w:val="en-GB"/>
        </w:rPr>
        <w:t>Code</w:t>
      </w:r>
      <w:r w:rsidR="00296DD0" w:rsidRPr="007F08BF">
        <w:rPr>
          <w:color w:val="000000" w:themeColor="text1"/>
          <w:lang w:val="en-GB"/>
        </w:rPr>
        <w:t>:</w:t>
      </w:r>
    </w:p>
    <w:p w14:paraId="7AECF67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Alien {</w:t>
      </w:r>
    </w:p>
    <w:p w14:paraId="6FB88A9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int health;</w:t>
      </w:r>
    </w:p>
    <w:p w14:paraId="15A904B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private String name;</w:t>
      </w:r>
    </w:p>
    <w:p w14:paraId="1027B0B0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5DB2043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</w:t>
      </w:r>
      <w:proofErr w:type="gramStart"/>
      <w:r w:rsidRPr="007F08BF">
        <w:rPr>
          <w:color w:val="000000" w:themeColor="text1"/>
        </w:rPr>
        <w:t>Alien(</w:t>
      </w:r>
      <w:proofErr w:type="gramEnd"/>
      <w:r w:rsidRPr="007F08BF">
        <w:rPr>
          <w:color w:val="000000" w:themeColor="text1"/>
        </w:rPr>
        <w:t>int health, String name) {</w:t>
      </w:r>
    </w:p>
    <w:p w14:paraId="115969C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this.health</w:t>
      </w:r>
      <w:proofErr w:type="gramEnd"/>
      <w:r w:rsidRPr="007F08BF">
        <w:rPr>
          <w:color w:val="000000" w:themeColor="text1"/>
        </w:rPr>
        <w:t xml:space="preserve"> = health;</w:t>
      </w:r>
    </w:p>
    <w:p w14:paraId="2E3B09E6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this.name = name;</w:t>
      </w:r>
    </w:p>
    <w:p w14:paraId="29F78EE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1931FF4C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2E1BD61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int </w:t>
      </w:r>
      <w:proofErr w:type="gramStart"/>
      <w:r w:rsidRPr="007F08BF">
        <w:rPr>
          <w:color w:val="000000" w:themeColor="text1"/>
        </w:rPr>
        <w:t>getHealth(</w:t>
      </w:r>
      <w:proofErr w:type="gramEnd"/>
      <w:r w:rsidRPr="007F08BF">
        <w:rPr>
          <w:color w:val="000000" w:themeColor="text1"/>
        </w:rPr>
        <w:t>) {</w:t>
      </w:r>
    </w:p>
    <w:p w14:paraId="7CF1BF4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health;</w:t>
      </w:r>
    </w:p>
    <w:p w14:paraId="6144994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1FB839F1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7993988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String </w:t>
      </w:r>
      <w:proofErr w:type="gramStart"/>
      <w:r w:rsidRPr="007F08BF">
        <w:rPr>
          <w:color w:val="000000" w:themeColor="text1"/>
        </w:rPr>
        <w:t>getName(</w:t>
      </w:r>
      <w:proofErr w:type="gramEnd"/>
      <w:r w:rsidRPr="007F08BF">
        <w:rPr>
          <w:color w:val="000000" w:themeColor="text1"/>
        </w:rPr>
        <w:t>) {</w:t>
      </w:r>
    </w:p>
    <w:p w14:paraId="2E4F8C46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name;</w:t>
      </w:r>
    </w:p>
    <w:p w14:paraId="3CC51E7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712D93B0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7C87C17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int </w:t>
      </w:r>
      <w:proofErr w:type="gramStart"/>
      <w:r w:rsidRPr="007F08BF">
        <w:rPr>
          <w:color w:val="000000" w:themeColor="text1"/>
        </w:rPr>
        <w:t>getDamage(</w:t>
      </w:r>
      <w:proofErr w:type="gramEnd"/>
      <w:r w:rsidRPr="007F08BF">
        <w:rPr>
          <w:color w:val="000000" w:themeColor="text1"/>
        </w:rPr>
        <w:t>) {</w:t>
      </w:r>
    </w:p>
    <w:p w14:paraId="7F150BA6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0;</w:t>
      </w:r>
    </w:p>
    <w:p w14:paraId="656CEC6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1EB5B9B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3CA30902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559D75E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SnakeAlien extends Alien {</w:t>
      </w:r>
    </w:p>
    <w:p w14:paraId="14C1198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</w:t>
      </w:r>
      <w:proofErr w:type="gramStart"/>
      <w:r w:rsidRPr="007F08BF">
        <w:rPr>
          <w:color w:val="000000" w:themeColor="text1"/>
        </w:rPr>
        <w:t>SnakeAlien(</w:t>
      </w:r>
      <w:proofErr w:type="gramEnd"/>
      <w:r w:rsidRPr="007F08BF">
        <w:rPr>
          <w:color w:val="000000" w:themeColor="text1"/>
        </w:rPr>
        <w:t>int health, String name) {</w:t>
      </w:r>
    </w:p>
    <w:p w14:paraId="4EFC23A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super(</w:t>
      </w:r>
      <w:proofErr w:type="gramEnd"/>
      <w:r w:rsidRPr="007F08BF">
        <w:rPr>
          <w:color w:val="000000" w:themeColor="text1"/>
        </w:rPr>
        <w:t>health, name);</w:t>
      </w:r>
    </w:p>
    <w:p w14:paraId="39EFD96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41749000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2FC5175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int </w:t>
      </w:r>
      <w:proofErr w:type="gramStart"/>
      <w:r w:rsidRPr="007F08BF">
        <w:rPr>
          <w:color w:val="000000" w:themeColor="text1"/>
        </w:rPr>
        <w:t>getDamage(</w:t>
      </w:r>
      <w:proofErr w:type="gramEnd"/>
      <w:r w:rsidRPr="007F08BF">
        <w:rPr>
          <w:color w:val="000000" w:themeColor="text1"/>
        </w:rPr>
        <w:t>) {</w:t>
      </w:r>
    </w:p>
    <w:p w14:paraId="371CEEB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10;</w:t>
      </w:r>
    </w:p>
    <w:p w14:paraId="6BFEF6B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2F4AA2B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5D512C28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0E17E70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OgreAlien extends Alien {</w:t>
      </w:r>
    </w:p>
    <w:p w14:paraId="4606D1F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</w:t>
      </w:r>
      <w:proofErr w:type="gramStart"/>
      <w:r w:rsidRPr="007F08BF">
        <w:rPr>
          <w:color w:val="000000" w:themeColor="text1"/>
        </w:rPr>
        <w:t>OgreAlien(</w:t>
      </w:r>
      <w:proofErr w:type="gramEnd"/>
      <w:r w:rsidRPr="007F08BF">
        <w:rPr>
          <w:color w:val="000000" w:themeColor="text1"/>
        </w:rPr>
        <w:t>int health, String name) {</w:t>
      </w:r>
    </w:p>
    <w:p w14:paraId="0EB26D3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super(</w:t>
      </w:r>
      <w:proofErr w:type="gramEnd"/>
      <w:r w:rsidRPr="007F08BF">
        <w:rPr>
          <w:color w:val="000000" w:themeColor="text1"/>
        </w:rPr>
        <w:t>health, name);</w:t>
      </w:r>
    </w:p>
    <w:p w14:paraId="6E159BF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 xml:space="preserve">    }</w:t>
      </w:r>
    </w:p>
    <w:p w14:paraId="4E0C6423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4C6A68A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int </w:t>
      </w:r>
      <w:proofErr w:type="gramStart"/>
      <w:r w:rsidRPr="007F08BF">
        <w:rPr>
          <w:color w:val="000000" w:themeColor="text1"/>
        </w:rPr>
        <w:t>getDamage(</w:t>
      </w:r>
      <w:proofErr w:type="gramEnd"/>
      <w:r w:rsidRPr="007F08BF">
        <w:rPr>
          <w:color w:val="000000" w:themeColor="text1"/>
        </w:rPr>
        <w:t>) {</w:t>
      </w:r>
    </w:p>
    <w:p w14:paraId="293DDBF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6;</w:t>
      </w:r>
    </w:p>
    <w:p w14:paraId="452D1C0D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6E99FFD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24F85171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6559256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MarshmallowManAlien extends Alien {</w:t>
      </w:r>
    </w:p>
    <w:p w14:paraId="27FCD9F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</w:t>
      </w:r>
      <w:proofErr w:type="gramStart"/>
      <w:r w:rsidRPr="007F08BF">
        <w:rPr>
          <w:color w:val="000000" w:themeColor="text1"/>
        </w:rPr>
        <w:t>MarshmallowManAlien(</w:t>
      </w:r>
      <w:proofErr w:type="gramEnd"/>
      <w:r w:rsidRPr="007F08BF">
        <w:rPr>
          <w:color w:val="000000" w:themeColor="text1"/>
        </w:rPr>
        <w:t>int health, String name) {</w:t>
      </w:r>
    </w:p>
    <w:p w14:paraId="2A4230F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super(</w:t>
      </w:r>
      <w:proofErr w:type="gramEnd"/>
      <w:r w:rsidRPr="007F08BF">
        <w:rPr>
          <w:color w:val="000000" w:themeColor="text1"/>
        </w:rPr>
        <w:t>health, name);</w:t>
      </w:r>
    </w:p>
    <w:p w14:paraId="485C7C7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1F1EF4A9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019CC9A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int </w:t>
      </w:r>
      <w:proofErr w:type="gramStart"/>
      <w:r w:rsidRPr="007F08BF">
        <w:rPr>
          <w:color w:val="000000" w:themeColor="text1"/>
        </w:rPr>
        <w:t>getDamage(</w:t>
      </w:r>
      <w:proofErr w:type="gramEnd"/>
      <w:r w:rsidRPr="007F08BF">
        <w:rPr>
          <w:color w:val="000000" w:themeColor="text1"/>
        </w:rPr>
        <w:t>) {</w:t>
      </w:r>
    </w:p>
    <w:p w14:paraId="76F1698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1;</w:t>
      </w:r>
    </w:p>
    <w:p w14:paraId="266A5A07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lastRenderedPageBreak/>
        <w:tab/>
        <w:t>}</w:t>
      </w:r>
    </w:p>
    <w:p w14:paraId="590C98D5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534FF87F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3DFD072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class AlienPack {</w:t>
      </w:r>
    </w:p>
    <w:p w14:paraId="2F08A6B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private </w:t>
      </w:r>
      <w:proofErr w:type="gramStart"/>
      <w:r w:rsidRPr="007F08BF">
        <w:rPr>
          <w:color w:val="000000" w:themeColor="text1"/>
        </w:rPr>
        <w:t>Alien[</w:t>
      </w:r>
      <w:proofErr w:type="gramEnd"/>
      <w:r w:rsidRPr="007F08BF">
        <w:rPr>
          <w:color w:val="000000" w:themeColor="text1"/>
        </w:rPr>
        <w:t>] aliens;</w:t>
      </w:r>
    </w:p>
    <w:p w14:paraId="79F130EB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34EE912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</w:t>
      </w:r>
      <w:proofErr w:type="gramStart"/>
      <w:r w:rsidRPr="007F08BF">
        <w:rPr>
          <w:color w:val="000000" w:themeColor="text1"/>
        </w:rPr>
        <w:t>AlienPack(</w:t>
      </w:r>
      <w:proofErr w:type="gramEnd"/>
      <w:r w:rsidRPr="007F08BF">
        <w:rPr>
          <w:color w:val="000000" w:themeColor="text1"/>
        </w:rPr>
        <w:t>int numAliens) {</w:t>
      </w:r>
    </w:p>
    <w:p w14:paraId="3F440AB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aliens = new Alien[numAliens];</w:t>
      </w:r>
    </w:p>
    <w:p w14:paraId="305CF8F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79C8ACD7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229BB76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void </w:t>
      </w:r>
      <w:proofErr w:type="gramStart"/>
      <w:r w:rsidRPr="007F08BF">
        <w:rPr>
          <w:color w:val="000000" w:themeColor="text1"/>
        </w:rPr>
        <w:t>addAlien(</w:t>
      </w:r>
      <w:proofErr w:type="gramEnd"/>
      <w:r w:rsidRPr="007F08BF">
        <w:rPr>
          <w:color w:val="000000" w:themeColor="text1"/>
        </w:rPr>
        <w:t>Alien newAlien, int index) {</w:t>
      </w:r>
    </w:p>
    <w:p w14:paraId="4AD6E71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aliens[index] = newAlien;</w:t>
      </w:r>
    </w:p>
    <w:p w14:paraId="316B676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006B5176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3020CA5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</w:t>
      </w:r>
      <w:proofErr w:type="gramStart"/>
      <w:r w:rsidRPr="007F08BF">
        <w:rPr>
          <w:color w:val="000000" w:themeColor="text1"/>
        </w:rPr>
        <w:t>Alien[</w:t>
      </w:r>
      <w:proofErr w:type="gramEnd"/>
      <w:r w:rsidRPr="007F08BF">
        <w:rPr>
          <w:color w:val="000000" w:themeColor="text1"/>
        </w:rPr>
        <w:t>] getAliens() {</w:t>
      </w:r>
    </w:p>
    <w:p w14:paraId="74FE9D4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aliens;</w:t>
      </w:r>
    </w:p>
    <w:p w14:paraId="66E5A5C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131646EC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58AB8DF8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int </w:t>
      </w:r>
      <w:proofErr w:type="gramStart"/>
      <w:r w:rsidRPr="007F08BF">
        <w:rPr>
          <w:color w:val="000000" w:themeColor="text1"/>
        </w:rPr>
        <w:t>calculateDamage(</w:t>
      </w:r>
      <w:proofErr w:type="gramEnd"/>
      <w:r w:rsidRPr="007F08BF">
        <w:rPr>
          <w:color w:val="000000" w:themeColor="text1"/>
        </w:rPr>
        <w:t>) {</w:t>
      </w:r>
    </w:p>
    <w:p w14:paraId="487252D0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int totalDamage = 0;</w:t>
      </w:r>
    </w:p>
    <w:p w14:paraId="64DFC8BB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for (Alien </w:t>
      </w:r>
      <w:proofErr w:type="gramStart"/>
      <w:r w:rsidRPr="007F08BF">
        <w:rPr>
          <w:color w:val="000000" w:themeColor="text1"/>
        </w:rPr>
        <w:t>alien :</w:t>
      </w:r>
      <w:proofErr w:type="gramEnd"/>
      <w:r w:rsidRPr="007F08BF">
        <w:rPr>
          <w:color w:val="000000" w:themeColor="text1"/>
        </w:rPr>
        <w:t xml:space="preserve"> aliens) {</w:t>
      </w:r>
    </w:p>
    <w:p w14:paraId="78249F9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if (</w:t>
      </w:r>
      <w:proofErr w:type="gramStart"/>
      <w:r w:rsidRPr="007F08BF">
        <w:rPr>
          <w:color w:val="000000" w:themeColor="text1"/>
        </w:rPr>
        <w:t>alien !</w:t>
      </w:r>
      <w:proofErr w:type="gramEnd"/>
      <w:r w:rsidRPr="007F08BF">
        <w:rPr>
          <w:color w:val="000000" w:themeColor="text1"/>
        </w:rPr>
        <w:t>= null) {</w:t>
      </w:r>
    </w:p>
    <w:p w14:paraId="300B9F7A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totalDamage += </w:t>
      </w:r>
      <w:proofErr w:type="gramStart"/>
      <w:r w:rsidRPr="007F08BF">
        <w:rPr>
          <w:color w:val="000000" w:themeColor="text1"/>
        </w:rPr>
        <w:t>alien.getDamage</w:t>
      </w:r>
      <w:proofErr w:type="gramEnd"/>
      <w:r w:rsidRPr="007F08BF">
        <w:rPr>
          <w:color w:val="000000" w:themeColor="text1"/>
        </w:rPr>
        <w:t>();</w:t>
      </w:r>
    </w:p>
    <w:p w14:paraId="48F1DE9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01F432F3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}</w:t>
      </w:r>
    </w:p>
    <w:p w14:paraId="105358B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>return totalDamage;</w:t>
      </w:r>
    </w:p>
    <w:p w14:paraId="687E2B8F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4B59F2B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54C0B07E" w14:textId="77777777" w:rsidR="00A810F9" w:rsidRPr="007F08BF" w:rsidRDefault="00A810F9" w:rsidP="00A810F9">
      <w:pPr>
        <w:pStyle w:val="Code"/>
        <w:rPr>
          <w:color w:val="000000" w:themeColor="text1"/>
        </w:rPr>
      </w:pPr>
    </w:p>
    <w:p w14:paraId="7F3FA816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public class Q4AlienTest {</w:t>
      </w:r>
    </w:p>
    <w:p w14:paraId="48205DC9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 xml:space="preserve">public static void </w:t>
      </w:r>
      <w:proofErr w:type="gramStart"/>
      <w:r w:rsidRPr="007F08BF">
        <w:rPr>
          <w:color w:val="000000" w:themeColor="text1"/>
        </w:rPr>
        <w:t>main(</w:t>
      </w:r>
      <w:proofErr w:type="gramEnd"/>
      <w:r w:rsidRPr="007F08BF">
        <w:rPr>
          <w:color w:val="000000" w:themeColor="text1"/>
        </w:rPr>
        <w:t>String[] args) {</w:t>
      </w:r>
    </w:p>
    <w:p w14:paraId="1CBAC35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AlienPack pack = new </w:t>
      </w:r>
      <w:proofErr w:type="gramStart"/>
      <w:r w:rsidRPr="007F08BF">
        <w:rPr>
          <w:color w:val="000000" w:themeColor="text1"/>
        </w:rPr>
        <w:t>AlienPack(</w:t>
      </w:r>
      <w:proofErr w:type="gramEnd"/>
      <w:r w:rsidRPr="007F08BF">
        <w:rPr>
          <w:color w:val="000000" w:themeColor="text1"/>
        </w:rPr>
        <w:t>3);</w:t>
      </w:r>
    </w:p>
    <w:p w14:paraId="43E56402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pack.addAlien</w:t>
      </w:r>
      <w:proofErr w:type="gramEnd"/>
      <w:r w:rsidRPr="007F08BF">
        <w:rPr>
          <w:color w:val="000000" w:themeColor="text1"/>
        </w:rPr>
        <w:t>(new SnakeAlien(100, "SnakeOne"), 0);</w:t>
      </w:r>
    </w:p>
    <w:p w14:paraId="523A746C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pack.addAlien</w:t>
      </w:r>
      <w:proofErr w:type="gramEnd"/>
      <w:r w:rsidRPr="007F08BF">
        <w:rPr>
          <w:color w:val="000000" w:themeColor="text1"/>
        </w:rPr>
        <w:t>(new OgreAlien(80, "OgreOne"), 1);</w:t>
      </w:r>
    </w:p>
    <w:p w14:paraId="279128F4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</w:r>
      <w:proofErr w:type="gramStart"/>
      <w:r w:rsidRPr="007F08BF">
        <w:rPr>
          <w:color w:val="000000" w:themeColor="text1"/>
        </w:rPr>
        <w:t>pack.addAlien</w:t>
      </w:r>
      <w:proofErr w:type="gramEnd"/>
      <w:r w:rsidRPr="007F08BF">
        <w:rPr>
          <w:color w:val="000000" w:themeColor="text1"/>
        </w:rPr>
        <w:t>(new MarshmallowManAlien(50, "MarshmallowOne"), 2);</w:t>
      </w:r>
    </w:p>
    <w:p w14:paraId="06DCEAB1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</w:r>
      <w:r w:rsidRPr="007F08BF">
        <w:rPr>
          <w:color w:val="000000" w:themeColor="text1"/>
        </w:rPr>
        <w:tab/>
        <w:t xml:space="preserve">System.out.println("Total Damage by Alien Pack: " + </w:t>
      </w:r>
      <w:proofErr w:type="gramStart"/>
      <w:r w:rsidRPr="007F08BF">
        <w:rPr>
          <w:color w:val="000000" w:themeColor="text1"/>
        </w:rPr>
        <w:t>pack.calculateDamage</w:t>
      </w:r>
      <w:proofErr w:type="gramEnd"/>
      <w:r w:rsidRPr="007F08BF">
        <w:rPr>
          <w:color w:val="000000" w:themeColor="text1"/>
        </w:rPr>
        <w:t>());</w:t>
      </w:r>
    </w:p>
    <w:p w14:paraId="642437CE" w14:textId="77777777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ab/>
        <w:t>}</w:t>
      </w:r>
    </w:p>
    <w:p w14:paraId="45487F24" w14:textId="5C7DB9D1" w:rsidR="00A810F9" w:rsidRPr="007F08BF" w:rsidRDefault="00A810F9" w:rsidP="00A810F9">
      <w:pPr>
        <w:pStyle w:val="Code"/>
        <w:rPr>
          <w:color w:val="000000" w:themeColor="text1"/>
        </w:rPr>
      </w:pPr>
      <w:r w:rsidRPr="007F08BF">
        <w:rPr>
          <w:color w:val="000000" w:themeColor="text1"/>
        </w:rPr>
        <w:t>}</w:t>
      </w:r>
    </w:p>
    <w:p w14:paraId="0BA820C7" w14:textId="77777777" w:rsidR="00296DD0" w:rsidRPr="007F08BF" w:rsidRDefault="00296DD0" w:rsidP="00296DD0">
      <w:pPr>
        <w:rPr>
          <w:color w:val="000000" w:themeColor="text1"/>
          <w:lang w:val="en-GB"/>
        </w:rPr>
      </w:pPr>
    </w:p>
    <w:p w14:paraId="4BFE2F0F" w14:textId="77777777" w:rsidR="00296DD0" w:rsidRPr="007F08BF" w:rsidRDefault="00296DD0" w:rsidP="00296DD0">
      <w:pPr>
        <w:rPr>
          <w:color w:val="000000" w:themeColor="text1"/>
          <w:lang w:val="en-GB"/>
        </w:rPr>
      </w:pPr>
      <w:r w:rsidRPr="007F08BF">
        <w:rPr>
          <w:color w:val="000000" w:themeColor="text1"/>
          <w:lang w:val="en-GB"/>
        </w:rPr>
        <w:t>Output:</w:t>
      </w:r>
    </w:p>
    <w:p w14:paraId="65103FBA" w14:textId="62768A14" w:rsidR="0073006A" w:rsidRPr="007F08BF" w:rsidRDefault="00A810F9" w:rsidP="0073006A">
      <w:pPr>
        <w:rPr>
          <w:color w:val="000000" w:themeColor="text1"/>
          <w:lang w:val="en-GB"/>
        </w:rPr>
      </w:pPr>
      <w:r w:rsidRPr="007F08BF">
        <w:rPr>
          <w:noProof/>
          <w:color w:val="000000" w:themeColor="text1"/>
          <w:lang w:val="en-GB"/>
        </w:rPr>
        <w:drawing>
          <wp:inline distT="0" distB="0" distL="0" distR="0" wp14:anchorId="789BFED9" wp14:editId="138CC604">
            <wp:extent cx="2657846" cy="2000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06A" w:rsidRPr="007F08BF" w:rsidSect="001B30C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F9"/>
    <w:rsid w:val="001B30C6"/>
    <w:rsid w:val="001E6A0C"/>
    <w:rsid w:val="002425DE"/>
    <w:rsid w:val="0025034A"/>
    <w:rsid w:val="00296DD0"/>
    <w:rsid w:val="00432340"/>
    <w:rsid w:val="00467190"/>
    <w:rsid w:val="00493E48"/>
    <w:rsid w:val="004B1DC7"/>
    <w:rsid w:val="004D0C19"/>
    <w:rsid w:val="00550F02"/>
    <w:rsid w:val="00551AFE"/>
    <w:rsid w:val="00556630"/>
    <w:rsid w:val="00591D44"/>
    <w:rsid w:val="00643363"/>
    <w:rsid w:val="00695671"/>
    <w:rsid w:val="0073006A"/>
    <w:rsid w:val="007678BC"/>
    <w:rsid w:val="007F08BF"/>
    <w:rsid w:val="008D3095"/>
    <w:rsid w:val="00994E85"/>
    <w:rsid w:val="009A6939"/>
    <w:rsid w:val="009D093F"/>
    <w:rsid w:val="00A77505"/>
    <w:rsid w:val="00A810F9"/>
    <w:rsid w:val="00AA49DE"/>
    <w:rsid w:val="00AC3244"/>
    <w:rsid w:val="00C25C31"/>
    <w:rsid w:val="00C46F22"/>
    <w:rsid w:val="00D62977"/>
    <w:rsid w:val="00DA24F2"/>
    <w:rsid w:val="00DA4B8A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CEC2"/>
  <w15:chartTrackingRefBased/>
  <w15:docId w15:val="{52B980BB-FECD-41E9-84FC-744DB048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E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46F2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6F2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6F22"/>
    <w:rPr>
      <w:color w:val="467886" w:themeColor="hyperlink"/>
      <w:u w:val="single"/>
    </w:rPr>
  </w:style>
  <w:style w:type="paragraph" w:customStyle="1" w:styleId="Code">
    <w:name w:val="Code"/>
    <w:basedOn w:val="NoSpacing"/>
    <w:next w:val="NoSpacing"/>
    <w:link w:val="CodeChar"/>
    <w:qFormat/>
    <w:rsid w:val="00A810F9"/>
    <w:rPr>
      <w:color w:val="C00000"/>
      <w:sz w:val="18"/>
      <w:lang w:val="en-GB"/>
    </w:rPr>
  </w:style>
  <w:style w:type="paragraph" w:styleId="NoSpacing">
    <w:name w:val="No Spacing"/>
    <w:link w:val="NoSpacingChar"/>
    <w:uiPriority w:val="1"/>
    <w:qFormat/>
    <w:rsid w:val="00A810F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810F9"/>
  </w:style>
  <w:style w:type="character" w:customStyle="1" w:styleId="CodeChar">
    <w:name w:val="Code Char"/>
    <w:basedOn w:val="NoSpacingChar"/>
    <w:link w:val="Code"/>
    <w:rsid w:val="00A810F9"/>
    <w:rPr>
      <w:color w:val="C00000"/>
      <w:sz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man\Documents\Custom%20Office%20Templates\DB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70FFA-15E6-430C-8642-C7E91A0E0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 word template</Template>
  <TotalTime>1</TotalTime>
  <Pages>9</Pages>
  <Words>1270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Ali</dc:creator>
  <cp:keywords/>
  <dc:description/>
  <cp:lastModifiedBy>Azhar Ali</cp:lastModifiedBy>
  <cp:revision>2</cp:revision>
  <cp:lastPrinted>2025-04-05T16:21:00Z</cp:lastPrinted>
  <dcterms:created xsi:type="dcterms:W3CDTF">2025-04-26T21:02:00Z</dcterms:created>
  <dcterms:modified xsi:type="dcterms:W3CDTF">2025-04-26T21:02:00Z</dcterms:modified>
</cp:coreProperties>
</file>